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DBED2" w14:textId="30E73714" w:rsidR="00E7284E" w:rsidRDefault="00E7284E" w:rsidP="00E7284E">
      <w:pPr>
        <w:pStyle w:val="Heading1"/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7D249E50" wp14:editId="3138C472">
            <wp:simplePos x="0" y="0"/>
            <wp:positionH relativeFrom="column">
              <wp:posOffset>5592445</wp:posOffset>
            </wp:positionH>
            <wp:positionV relativeFrom="page">
              <wp:posOffset>360045</wp:posOffset>
            </wp:positionV>
            <wp:extent cx="914400" cy="760730"/>
            <wp:effectExtent l="0" t="0" r="0" b="1270"/>
            <wp:wrapSquare wrapText="bothSides" distT="0" distB="0" distL="0" distR="0"/>
            <wp:docPr id="12" name="image3.jp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0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Learning Enhancement Team – Mathematics &amp; Statistics</w:t>
      </w:r>
    </w:p>
    <w:p w14:paraId="16CE8517" w14:textId="77777777" w:rsidR="00E7284E" w:rsidRDefault="00E7284E" w:rsidP="00E7284E"/>
    <w:p w14:paraId="0BD46E25" w14:textId="3DE98462" w:rsidR="00E7284E" w:rsidRDefault="009578D5" w:rsidP="009578D5">
      <w:pPr>
        <w:pStyle w:val="Title"/>
      </w:pPr>
      <w:r>
        <w:t>Molar Equations</w:t>
      </w:r>
    </w:p>
    <w:p w14:paraId="42887499" w14:textId="07EDF8FD" w:rsidR="009578D5" w:rsidRDefault="009578D5" w:rsidP="009578D5"/>
    <w:p w14:paraId="4F75A87F" w14:textId="5030A38F" w:rsidR="009578D5" w:rsidRPr="00A77B36" w:rsidRDefault="00475BD5" w:rsidP="009578D5">
      <w:pPr>
        <w:rPr>
          <w:rFonts w:eastAsiaTheme="minorEastAsia"/>
          <w:sz w:val="28"/>
          <w:szCs w:val="28"/>
        </w:rPr>
      </w:pPr>
      <m:oMath>
        <m:r>
          <m:rPr>
            <m:nor/>
          </m:rPr>
          <w:rPr>
            <w:rFonts w:ascii="Cambria Math" w:hAnsi="Cambria Math"/>
            <w:sz w:val="28"/>
            <w:szCs w:val="28"/>
          </w:rPr>
          <m:t xml:space="preserve">Molecular Weight (MW)/Molar Mass </m:t>
        </m:r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g</m:t>
            </m:r>
          </m:num>
          <m:den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mol</m:t>
            </m:r>
          </m:den>
        </m:f>
      </m:oMath>
      <w:r w:rsidR="004D7F1E" w:rsidRPr="00A77B36">
        <w:rPr>
          <w:rFonts w:eastAsiaTheme="minorEastAsia"/>
          <w:sz w:val="28"/>
          <w:szCs w:val="28"/>
        </w:rPr>
        <w:tab/>
      </w:r>
      <w:r w:rsidR="004D7F1E" w:rsidRPr="00A77B36">
        <w:rPr>
          <w:rFonts w:eastAsiaTheme="minorEastAsia"/>
          <w:sz w:val="28"/>
          <w:szCs w:val="28"/>
        </w:rPr>
        <w:tab/>
      </w:r>
      <m:oMath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 xml:space="preserve">Molarity (M) 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/>
                <w:sz w:val="28"/>
                <w:szCs w:val="28"/>
              </w:rPr>
              <m:t>mol</m:t>
            </m:r>
          </m:num>
          <m:den>
            <m:r>
              <m:rPr>
                <m:nor/>
              </m:rPr>
              <w:rPr>
                <w:rFonts w:ascii="Cambria Math" w:eastAsiaTheme="minorEastAsia" w:hAnsi="Cambria Math"/>
                <w:sz w:val="28"/>
                <w:szCs w:val="28"/>
              </w:rPr>
              <m:t>litre</m:t>
            </m:r>
          </m:den>
        </m:f>
      </m:oMath>
    </w:p>
    <w:p w14:paraId="780D52DE" w14:textId="3231142C" w:rsidR="004D7F1E" w:rsidRPr="00A77B36" w:rsidRDefault="004D7F1E" w:rsidP="009578D5">
      <w:pPr>
        <w:rPr>
          <w:rFonts w:eastAsiaTheme="minorEastAsia"/>
          <w:sz w:val="28"/>
          <w:szCs w:val="28"/>
        </w:rPr>
      </w:pPr>
    </w:p>
    <w:p w14:paraId="1FDFA9D6" w14:textId="7796A9E7" w:rsidR="004D7F1E" w:rsidRPr="00A77B36" w:rsidRDefault="00DA4CEF" w:rsidP="00DA4CEF">
      <w:pPr>
        <w:pStyle w:val="Heading2"/>
        <w:rPr>
          <w:sz w:val="28"/>
          <w:szCs w:val="28"/>
        </w:rPr>
      </w:pPr>
      <w:r w:rsidRPr="00A77B36">
        <w:rPr>
          <w:sz w:val="28"/>
          <w:szCs w:val="28"/>
        </w:rPr>
        <w:t>Example</w:t>
      </w:r>
    </w:p>
    <w:p w14:paraId="0BEB01EE" w14:textId="535CC99C" w:rsidR="00DA4CEF" w:rsidRPr="00A77B36" w:rsidRDefault="00DA4CEF" w:rsidP="00DA4CEF">
      <w:pPr>
        <w:rPr>
          <w:sz w:val="28"/>
          <w:szCs w:val="28"/>
        </w:rPr>
      </w:pPr>
      <w:r w:rsidRPr="00A77B36">
        <w:rPr>
          <w:sz w:val="28"/>
          <w:szCs w:val="28"/>
        </w:rPr>
        <w:t xml:space="preserve">How many grams of </w:t>
      </w:r>
      <w:r w:rsidR="00E563F7" w:rsidRPr="00A77B36">
        <w:rPr>
          <w:sz w:val="28"/>
          <w:szCs w:val="28"/>
        </w:rPr>
        <w:t xml:space="preserve">sodium chloride (MW = 58.44) are </w:t>
      </w:r>
      <w:r w:rsidR="00F4585A" w:rsidRPr="00A77B36">
        <w:rPr>
          <w:sz w:val="28"/>
          <w:szCs w:val="28"/>
        </w:rPr>
        <w:t xml:space="preserve">required to prepare 100 ml </w:t>
      </w:r>
      <w:r w:rsidR="00683671" w:rsidRPr="00A77B36">
        <w:rPr>
          <w:sz w:val="28"/>
          <w:szCs w:val="28"/>
        </w:rPr>
        <w:t>of 2</w:t>
      </w:r>
      <w:r w:rsidR="00F00BCA" w:rsidRPr="00A77B36">
        <w:rPr>
          <w:sz w:val="28"/>
          <w:szCs w:val="28"/>
        </w:rPr>
        <w:t xml:space="preserve"> </w:t>
      </w:r>
      <w:r w:rsidR="00683671" w:rsidRPr="00A77B36">
        <w:rPr>
          <w:sz w:val="28"/>
          <w:szCs w:val="28"/>
        </w:rPr>
        <w:t>M solution?</w:t>
      </w:r>
    </w:p>
    <w:p w14:paraId="31E01B57" w14:textId="7971B6A7" w:rsidR="00683671" w:rsidRPr="00A77B36" w:rsidRDefault="003F0F0B" w:rsidP="00DA4CEF">
      <w:pPr>
        <w:rPr>
          <w:sz w:val="28"/>
          <w:szCs w:val="28"/>
        </w:rPr>
      </w:pPr>
      <w:r w:rsidRPr="00A77B36">
        <w:rPr>
          <w:sz w:val="28"/>
          <w:szCs w:val="28"/>
        </w:rPr>
        <w:t>You have:</w:t>
      </w:r>
    </w:p>
    <w:p w14:paraId="1A792339" w14:textId="43A40556" w:rsidR="003F0F0B" w:rsidRPr="00A77B36" w:rsidRDefault="003F0F0B" w:rsidP="00DA4CEF">
      <w:pPr>
        <w:rPr>
          <w:rFonts w:eastAsiaTheme="minorEastAsia"/>
          <w:sz w:val="28"/>
          <w:szCs w:val="28"/>
        </w:rPr>
      </w:pPr>
      <w:r w:rsidRPr="00A77B36">
        <w:rPr>
          <w:sz w:val="28"/>
          <w:szCs w:val="28"/>
        </w:rPr>
        <w:t xml:space="preserve">MW = 58.44, which means </w:t>
      </w:r>
      <m:oMath>
        <m:r>
          <w:rPr>
            <w:rFonts w:ascii="Cambria Math" w:hAnsi="Cambria Math"/>
            <w:sz w:val="28"/>
            <w:szCs w:val="28"/>
          </w:rPr>
          <m:t xml:space="preserve">58.44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mol</m:t>
            </m:r>
          </m:den>
        </m:f>
      </m:oMath>
    </w:p>
    <w:p w14:paraId="066D9A73" w14:textId="5D70996C" w:rsidR="00E7449D" w:rsidRPr="00A77B36" w:rsidRDefault="00E7449D" w:rsidP="00DA4CEF">
      <w:pPr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100 ml</m:t>
          </m:r>
        </m:oMath>
      </m:oMathPara>
    </w:p>
    <w:p w14:paraId="0E2CA4CE" w14:textId="7DCDE8A0" w:rsidR="00683671" w:rsidRPr="00A77B36" w:rsidRDefault="005D3346" w:rsidP="00DA4CEF">
      <w:pPr>
        <w:rPr>
          <w:rFonts w:eastAsiaTheme="minorEastAsia"/>
          <w:sz w:val="28"/>
          <w:szCs w:val="28"/>
        </w:rPr>
      </w:pPr>
      <w:r w:rsidRPr="00A77B36">
        <w:rPr>
          <w:sz w:val="28"/>
          <w:szCs w:val="28"/>
        </w:rPr>
        <w:t xml:space="preserve">2M, which means </w:t>
      </w:r>
      <m:oMath>
        <m:r>
          <w:rPr>
            <w:rFonts w:ascii="Cambria Math" w:hAnsi="Cambria Math"/>
            <w:sz w:val="28"/>
            <w:szCs w:val="28"/>
          </w:rPr>
          <m:t xml:space="preserve">2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mol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l</m:t>
            </m:r>
          </m:den>
        </m:f>
      </m:oMath>
    </w:p>
    <w:p w14:paraId="5F623091" w14:textId="0E697CC9" w:rsidR="00BE72BB" w:rsidRPr="00A77B36" w:rsidRDefault="00BE72BB" w:rsidP="00DA4CEF">
      <w:pPr>
        <w:rPr>
          <w:rFonts w:eastAsiaTheme="minorEastAsia"/>
          <w:sz w:val="28"/>
          <w:szCs w:val="28"/>
        </w:rPr>
      </w:pPr>
      <w:r w:rsidRPr="00A77B36">
        <w:rPr>
          <w:rFonts w:eastAsiaTheme="minorEastAsia"/>
          <w:sz w:val="28"/>
          <w:szCs w:val="28"/>
        </w:rPr>
        <w:t xml:space="preserve">You want to find </w:t>
      </w:r>
      <w:r w:rsidR="002F01EC" w:rsidRPr="00A77B36">
        <w:rPr>
          <w:rFonts w:eastAsiaTheme="minorEastAsia"/>
          <w:sz w:val="28"/>
          <w:szCs w:val="28"/>
        </w:rPr>
        <w:t>the grams (</w:t>
      </w:r>
      <w:r w:rsidR="002F01EC" w:rsidRPr="00A77B36">
        <w:rPr>
          <w:rFonts w:eastAsiaTheme="minorEastAsia"/>
          <w:i/>
          <w:iCs/>
          <w:sz w:val="28"/>
          <w:szCs w:val="28"/>
        </w:rPr>
        <w:t>g</w:t>
      </w:r>
      <w:r w:rsidR="002F01EC" w:rsidRPr="00A77B36">
        <w:rPr>
          <w:rFonts w:eastAsiaTheme="minorEastAsia"/>
          <w:sz w:val="28"/>
          <w:szCs w:val="28"/>
        </w:rPr>
        <w:t>)</w:t>
      </w:r>
    </w:p>
    <w:p w14:paraId="10961832" w14:textId="13AC4475" w:rsidR="00AC13E9" w:rsidRPr="00A77B36" w:rsidRDefault="00AC13E9" w:rsidP="00DA4CEF">
      <w:pPr>
        <w:rPr>
          <w:rFonts w:eastAsiaTheme="minorEastAsia"/>
          <w:sz w:val="28"/>
          <w:szCs w:val="28"/>
        </w:rPr>
      </w:pPr>
      <w:r w:rsidRPr="00A77B36">
        <w:rPr>
          <w:rFonts w:eastAsiaTheme="minorEastAsia"/>
          <w:sz w:val="28"/>
          <w:szCs w:val="28"/>
        </w:rPr>
        <w:t>Multiplying the MW by the molarity will eliminate the mol part (as it is in the top part of molarity and the bottom part of MW):</w:t>
      </w:r>
    </w:p>
    <w:p w14:paraId="52CAF406" w14:textId="35DDBCE5" w:rsidR="00AC13E9" w:rsidRPr="00A77B36" w:rsidRDefault="00C669E2" w:rsidP="00DA4CEF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58.44×2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trike/>
                  <w:sz w:val="28"/>
                  <w:szCs w:val="28"/>
                </w:rPr>
                <m:t>mol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trike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=116.88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</m:oMath>
      </m:oMathPara>
    </w:p>
    <w:p w14:paraId="16A45ED5" w14:textId="241E9F59" w:rsidR="009E322A" w:rsidRPr="00A77B36" w:rsidRDefault="00B51BC5" w:rsidP="00B51BC5">
      <w:pPr>
        <w:jc w:val="both"/>
        <w:rPr>
          <w:rFonts w:eastAsiaTheme="minorEastAsia"/>
          <w:sz w:val="28"/>
          <w:szCs w:val="28"/>
        </w:rPr>
      </w:pPr>
      <w:r w:rsidRPr="00A77B36">
        <w:rPr>
          <w:rFonts w:eastAsiaTheme="minorEastAsia"/>
          <w:sz w:val="28"/>
          <w:szCs w:val="28"/>
        </w:rPr>
        <w:t xml:space="preserve">You have </w:t>
      </w:r>
      <w:r w:rsidRPr="00A77B36">
        <w:rPr>
          <w:rFonts w:eastAsiaTheme="minorEastAsia"/>
          <w:i/>
          <w:iCs/>
          <w:sz w:val="28"/>
          <w:szCs w:val="28"/>
        </w:rPr>
        <w:t>ml</w:t>
      </w:r>
      <w:r w:rsidRPr="00A77B36">
        <w:rPr>
          <w:rFonts w:eastAsiaTheme="minorEastAsia"/>
          <w:sz w:val="28"/>
          <w:szCs w:val="28"/>
        </w:rPr>
        <w:t xml:space="preserve"> so convert the </w:t>
      </w:r>
      <w:r w:rsidRPr="00A77B36">
        <w:rPr>
          <w:rFonts w:eastAsiaTheme="minorEastAsia"/>
          <w:i/>
          <w:iCs/>
          <w:sz w:val="28"/>
          <w:szCs w:val="28"/>
        </w:rPr>
        <w:t>l</w:t>
      </w:r>
      <w:r w:rsidRPr="00A77B36">
        <w:rPr>
          <w:rFonts w:eastAsiaTheme="minorEastAsia"/>
          <w:sz w:val="28"/>
          <w:szCs w:val="28"/>
        </w:rPr>
        <w:t xml:space="preserve"> to </w:t>
      </w:r>
      <w:r w:rsidRPr="00A77B36">
        <w:rPr>
          <w:rFonts w:eastAsiaTheme="minorEastAsia"/>
          <w:i/>
          <w:iCs/>
          <w:sz w:val="28"/>
          <w:szCs w:val="28"/>
        </w:rPr>
        <w:t>ml</w:t>
      </w:r>
      <w:r w:rsidRPr="00A77B36">
        <w:rPr>
          <w:rFonts w:eastAsiaTheme="minorEastAsia"/>
          <w:sz w:val="28"/>
          <w:szCs w:val="28"/>
        </w:rPr>
        <w:t>:</w:t>
      </w:r>
    </w:p>
    <w:p w14:paraId="45D3EA41" w14:textId="2B05EA8F" w:rsidR="00B51BC5" w:rsidRPr="00A77B36" w:rsidRDefault="00391D1E" w:rsidP="00B51BC5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116.88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=116.88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 ml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116.88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=0.11688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den>
          </m:f>
        </m:oMath>
      </m:oMathPara>
    </w:p>
    <w:p w14:paraId="1D0443A6" w14:textId="1A18A648" w:rsidR="00391D1E" w:rsidRPr="00A77B36" w:rsidRDefault="00391D1E" w:rsidP="00B51BC5">
      <w:pPr>
        <w:jc w:val="both"/>
        <w:rPr>
          <w:rFonts w:eastAsiaTheme="minorEastAsia"/>
          <w:sz w:val="28"/>
          <w:szCs w:val="28"/>
        </w:rPr>
      </w:pPr>
      <w:r w:rsidRPr="00A77B36">
        <w:rPr>
          <w:rFonts w:eastAsiaTheme="minorEastAsia"/>
          <w:sz w:val="28"/>
          <w:szCs w:val="28"/>
        </w:rPr>
        <w:t xml:space="preserve">If you multiply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ml</m:t>
            </m:r>
          </m:den>
        </m:f>
      </m:oMath>
      <w:r w:rsidRPr="00A77B36">
        <w:rPr>
          <w:rFonts w:eastAsiaTheme="minorEastAsia"/>
          <w:sz w:val="28"/>
          <w:szCs w:val="28"/>
        </w:rPr>
        <w:t xml:space="preserve"> by </w:t>
      </w:r>
      <w:r w:rsidRPr="00A77B36">
        <w:rPr>
          <w:rFonts w:eastAsiaTheme="minorEastAsia"/>
          <w:i/>
          <w:iCs/>
          <w:sz w:val="28"/>
          <w:szCs w:val="28"/>
        </w:rPr>
        <w:t>ml</w:t>
      </w:r>
      <w:r w:rsidRPr="00A77B36">
        <w:rPr>
          <w:rFonts w:eastAsiaTheme="minorEastAsia"/>
          <w:sz w:val="28"/>
          <w:szCs w:val="28"/>
        </w:rPr>
        <w:t xml:space="preserve">, the </w:t>
      </w:r>
      <w:r w:rsidRPr="00A77B36">
        <w:rPr>
          <w:rFonts w:eastAsiaTheme="minorEastAsia"/>
          <w:i/>
          <w:iCs/>
          <w:sz w:val="28"/>
          <w:szCs w:val="28"/>
        </w:rPr>
        <w:t>ml</w:t>
      </w:r>
      <w:r w:rsidRPr="00A77B36">
        <w:rPr>
          <w:rFonts w:eastAsiaTheme="minorEastAsia"/>
          <w:sz w:val="28"/>
          <w:szCs w:val="28"/>
        </w:rPr>
        <w:t xml:space="preserve"> part will cancel (as it is on the top and the bottom), leaving only </w:t>
      </w:r>
      <w:r w:rsidRPr="00A77B36">
        <w:rPr>
          <w:rFonts w:eastAsiaTheme="minorEastAsia"/>
          <w:i/>
          <w:iCs/>
          <w:sz w:val="28"/>
          <w:szCs w:val="28"/>
        </w:rPr>
        <w:t>g</w:t>
      </w:r>
      <w:r w:rsidRPr="00A77B36">
        <w:rPr>
          <w:rFonts w:eastAsiaTheme="minorEastAsia"/>
          <w:sz w:val="28"/>
          <w:szCs w:val="28"/>
        </w:rPr>
        <w:t>, which is what you are trying to find:</w:t>
      </w:r>
    </w:p>
    <w:p w14:paraId="3EAFEA0E" w14:textId="5EB3B3ED" w:rsidR="00391D1E" w:rsidRPr="00A77B36" w:rsidRDefault="005F5ED6" w:rsidP="00B51BC5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0.11688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×100 ml=0.11688×100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trike/>
                  <w:sz w:val="28"/>
                  <w:szCs w:val="28"/>
                </w:rPr>
                <m:t>ml</m:t>
              </m:r>
            </m:den>
          </m:f>
          <m:r>
            <w:rPr>
              <w:rFonts w:ascii="Cambria Math" w:eastAsiaTheme="minorEastAsia" w:hAnsi="Cambria Math"/>
              <w:strike/>
              <w:sz w:val="28"/>
              <w:szCs w:val="28"/>
            </w:rPr>
            <m:t>ml</m:t>
          </m:r>
          <m:r>
            <w:rPr>
              <w:rFonts w:ascii="Cambria Math" w:eastAsiaTheme="minorEastAsia" w:hAnsi="Cambria Math"/>
              <w:sz w:val="28"/>
              <w:szCs w:val="28"/>
            </w:rPr>
            <m:t>=11.688 g</m:t>
          </m:r>
        </m:oMath>
      </m:oMathPara>
    </w:p>
    <w:p w14:paraId="1F000383" w14:textId="7D43CC4C" w:rsidR="00BE72BB" w:rsidRPr="00A77B36" w:rsidRDefault="00BE72BB" w:rsidP="00DA4CEF">
      <w:pPr>
        <w:rPr>
          <w:sz w:val="28"/>
          <w:szCs w:val="28"/>
        </w:rPr>
      </w:pPr>
    </w:p>
    <w:p w14:paraId="2D0180B6" w14:textId="2AA0EE81" w:rsidR="0010686D" w:rsidRPr="00A77B36" w:rsidRDefault="0010686D" w:rsidP="0010686D">
      <w:pPr>
        <w:pStyle w:val="Heading2"/>
        <w:rPr>
          <w:sz w:val="28"/>
          <w:szCs w:val="28"/>
        </w:rPr>
      </w:pPr>
      <w:r w:rsidRPr="00A77B36">
        <w:rPr>
          <w:sz w:val="28"/>
          <w:szCs w:val="28"/>
        </w:rPr>
        <w:t>Questions</w:t>
      </w:r>
    </w:p>
    <w:p w14:paraId="7AEA82D5" w14:textId="0A0A93DB" w:rsidR="0010686D" w:rsidRPr="00A77B36" w:rsidRDefault="0010686D" w:rsidP="0010686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B36">
        <w:rPr>
          <w:sz w:val="28"/>
          <w:szCs w:val="28"/>
        </w:rPr>
        <w:t>How many grams of</w:t>
      </w:r>
      <w:r w:rsidR="003C27A5" w:rsidRPr="00A77B36">
        <w:rPr>
          <w:sz w:val="28"/>
          <w:szCs w:val="28"/>
        </w:rPr>
        <w:t xml:space="preserve"> nitric acid (MW = 63) are required </w:t>
      </w:r>
      <w:r w:rsidR="00F00BCA" w:rsidRPr="00A77B36">
        <w:rPr>
          <w:sz w:val="28"/>
          <w:szCs w:val="28"/>
        </w:rPr>
        <w:t xml:space="preserve">to prepare 500 ml of a </w:t>
      </w:r>
      <w:r w:rsidR="00F7016E" w:rsidRPr="00A77B36">
        <w:rPr>
          <w:sz w:val="28"/>
          <w:szCs w:val="28"/>
        </w:rPr>
        <w:t>1</w:t>
      </w:r>
      <w:r w:rsidR="00F00BCA" w:rsidRPr="00A77B36">
        <w:rPr>
          <w:sz w:val="28"/>
          <w:szCs w:val="28"/>
        </w:rPr>
        <w:t xml:space="preserve"> M solution?</w:t>
      </w:r>
    </w:p>
    <w:p w14:paraId="7B9418BE" w14:textId="6FE18162" w:rsidR="00953175" w:rsidRPr="00A77B36" w:rsidRDefault="00953175" w:rsidP="0010686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B36">
        <w:rPr>
          <w:sz w:val="28"/>
          <w:szCs w:val="28"/>
        </w:rPr>
        <w:t xml:space="preserve">How many grams of potassium permanganate (MW = 158) are required to prepare 1 l of </w:t>
      </w:r>
      <w:r w:rsidR="00F7016E" w:rsidRPr="00A77B36">
        <w:rPr>
          <w:sz w:val="28"/>
          <w:szCs w:val="28"/>
        </w:rPr>
        <w:t>a 1.5 M solution?</w:t>
      </w:r>
    </w:p>
    <w:p w14:paraId="392D7487" w14:textId="5F32AE7D" w:rsidR="00F7016E" w:rsidRPr="00A77B36" w:rsidRDefault="00F91CFA" w:rsidP="0010686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B36">
        <w:rPr>
          <w:sz w:val="28"/>
          <w:szCs w:val="28"/>
        </w:rPr>
        <w:lastRenderedPageBreak/>
        <w:t xml:space="preserve">How many grams of barium chloride (MW = </w:t>
      </w:r>
      <w:r w:rsidR="006F5A51" w:rsidRPr="00A77B36">
        <w:rPr>
          <w:sz w:val="28"/>
          <w:szCs w:val="28"/>
        </w:rPr>
        <w:t>208) are required to prepare 200 ml of a 300 mM solution?</w:t>
      </w:r>
    </w:p>
    <w:p w14:paraId="365CD956" w14:textId="06ED1206" w:rsidR="00086484" w:rsidRPr="00A77B36" w:rsidRDefault="00086484" w:rsidP="0010686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B36">
        <w:rPr>
          <w:sz w:val="28"/>
          <w:szCs w:val="28"/>
        </w:rPr>
        <w:t xml:space="preserve">How many grams of silver nitrate (MW = </w:t>
      </w:r>
      <w:r w:rsidR="007C14E6" w:rsidRPr="00A77B36">
        <w:rPr>
          <w:sz w:val="28"/>
          <w:szCs w:val="28"/>
        </w:rPr>
        <w:t xml:space="preserve">170) are required to prepare 15 ml of a </w:t>
      </w:r>
      <w:r w:rsidR="00C10056" w:rsidRPr="00A77B36">
        <w:rPr>
          <w:sz w:val="28"/>
          <w:szCs w:val="28"/>
        </w:rPr>
        <w:t>0.</w:t>
      </w:r>
      <w:r w:rsidR="00AD74AD" w:rsidRPr="00A77B36">
        <w:rPr>
          <w:sz w:val="28"/>
          <w:szCs w:val="28"/>
        </w:rPr>
        <w:t>3</w:t>
      </w:r>
      <w:r w:rsidR="00C10056" w:rsidRPr="00A77B36">
        <w:rPr>
          <w:sz w:val="28"/>
          <w:szCs w:val="28"/>
        </w:rPr>
        <w:t xml:space="preserve"> M solution?</w:t>
      </w:r>
    </w:p>
    <w:p w14:paraId="4FD9230E" w14:textId="00C37C99" w:rsidR="0041780E" w:rsidRPr="00A77B36" w:rsidRDefault="00F41FFC" w:rsidP="0010686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B36">
        <w:rPr>
          <w:sz w:val="28"/>
          <w:szCs w:val="28"/>
        </w:rPr>
        <w:t>What is the strength</w:t>
      </w:r>
      <w:r w:rsidR="00DD4A35" w:rsidRPr="00A77B36">
        <w:rPr>
          <w:sz w:val="28"/>
          <w:szCs w:val="28"/>
        </w:rPr>
        <w:t>,</w:t>
      </w:r>
      <w:r w:rsidRPr="00A77B36">
        <w:rPr>
          <w:sz w:val="28"/>
          <w:szCs w:val="28"/>
        </w:rPr>
        <w:t xml:space="preserve"> </w:t>
      </w:r>
      <w:r w:rsidR="00DD4A35" w:rsidRPr="00A77B36">
        <w:rPr>
          <w:sz w:val="28"/>
          <w:szCs w:val="28"/>
        </w:rPr>
        <w:t>as</w:t>
      </w:r>
      <w:r w:rsidRPr="00A77B36">
        <w:rPr>
          <w:sz w:val="28"/>
          <w:szCs w:val="28"/>
        </w:rPr>
        <w:t xml:space="preserve"> %w/v, of a </w:t>
      </w:r>
      <w:r w:rsidR="0017371E" w:rsidRPr="00A77B36">
        <w:rPr>
          <w:sz w:val="28"/>
          <w:szCs w:val="28"/>
        </w:rPr>
        <w:t xml:space="preserve">3M solution of iron chloride (MW = 162)? </w:t>
      </w:r>
      <w:r w:rsidR="00C00BC7" w:rsidRPr="00A77B36">
        <w:rPr>
          <w:sz w:val="28"/>
          <w:szCs w:val="28"/>
        </w:rPr>
        <w:t xml:space="preserve">(Hint: %w/v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100ml</m:t>
            </m:r>
          </m:den>
        </m:f>
      </m:oMath>
      <w:r w:rsidR="00C00BC7" w:rsidRPr="00A77B36">
        <w:rPr>
          <w:rFonts w:eastAsiaTheme="minorEastAsia"/>
          <w:sz w:val="28"/>
          <w:szCs w:val="28"/>
        </w:rPr>
        <w:t>).</w:t>
      </w:r>
    </w:p>
    <w:p w14:paraId="668F9A8C" w14:textId="5DD62494" w:rsidR="00D52C4F" w:rsidRPr="00A77B36" w:rsidRDefault="00D52C4F" w:rsidP="0010686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B36">
        <w:rPr>
          <w:rFonts w:eastAsiaTheme="minorEastAsia"/>
          <w:sz w:val="28"/>
          <w:szCs w:val="28"/>
        </w:rPr>
        <w:t xml:space="preserve">What is the strength, as mg/ml, of a 0.2M solution of </w:t>
      </w:r>
      <w:r w:rsidR="00F34470" w:rsidRPr="00A77B36">
        <w:rPr>
          <w:rFonts w:eastAsiaTheme="minorEastAsia"/>
          <w:sz w:val="28"/>
          <w:szCs w:val="28"/>
        </w:rPr>
        <w:t>potassium hydroxide (M</w:t>
      </w:r>
      <w:r w:rsidR="000D589E" w:rsidRPr="00A77B36">
        <w:rPr>
          <w:rFonts w:eastAsiaTheme="minorEastAsia"/>
          <w:sz w:val="28"/>
          <w:szCs w:val="28"/>
        </w:rPr>
        <w:t>W = 2.1)?</w:t>
      </w:r>
    </w:p>
    <w:p w14:paraId="256F95A9" w14:textId="5907C63E" w:rsidR="00376D5A" w:rsidRPr="00A77B36" w:rsidRDefault="005A78ED" w:rsidP="0010686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B36">
        <w:rPr>
          <w:sz w:val="28"/>
          <w:szCs w:val="28"/>
        </w:rPr>
        <w:t xml:space="preserve">What is the molarity of a solution containing </w:t>
      </w:r>
      <w:r w:rsidR="006C1CB5" w:rsidRPr="00A77B36">
        <w:rPr>
          <w:sz w:val="28"/>
          <w:szCs w:val="28"/>
        </w:rPr>
        <w:t>7</w:t>
      </w:r>
      <w:r w:rsidR="00B26887" w:rsidRPr="00A77B36">
        <w:rPr>
          <w:sz w:val="28"/>
          <w:szCs w:val="28"/>
        </w:rPr>
        <w:t>3</w:t>
      </w:r>
      <w:r w:rsidR="006C1CB5" w:rsidRPr="00A77B36">
        <w:rPr>
          <w:sz w:val="28"/>
          <w:szCs w:val="28"/>
        </w:rPr>
        <w:t xml:space="preserve"> grams of </w:t>
      </w:r>
      <w:r w:rsidR="00364CEB" w:rsidRPr="00A77B36">
        <w:rPr>
          <w:sz w:val="28"/>
          <w:szCs w:val="28"/>
        </w:rPr>
        <w:t xml:space="preserve">hydrogen chloride (MW = </w:t>
      </w:r>
      <w:r w:rsidR="005C4A7A" w:rsidRPr="00A77B36">
        <w:rPr>
          <w:sz w:val="28"/>
          <w:szCs w:val="28"/>
        </w:rPr>
        <w:t>36.5) in enough water to make 500 ml</w:t>
      </w:r>
      <w:r w:rsidR="00912837" w:rsidRPr="00A77B36">
        <w:rPr>
          <w:sz w:val="28"/>
          <w:szCs w:val="28"/>
        </w:rPr>
        <w:t>?</w:t>
      </w:r>
      <w:r w:rsidR="002D459F" w:rsidRPr="00A77B36">
        <w:rPr>
          <w:sz w:val="28"/>
          <w:szCs w:val="28"/>
        </w:rPr>
        <w:t xml:space="preserve"> (Hint: </w:t>
      </w:r>
      <m:oMath>
        <m:r>
          <w:rPr>
            <w:rFonts w:ascii="Cambria Math" w:hAnsi="Cambria Math"/>
            <w:sz w:val="28"/>
            <w:szCs w:val="28"/>
          </w:rPr>
          <m:t xml:space="preserve">36.5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mol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36.5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mol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g</m:t>
            </m:r>
          </m:den>
        </m:f>
      </m:oMath>
      <w:r w:rsidR="00983829" w:rsidRPr="00A77B36">
        <w:rPr>
          <w:rFonts w:eastAsiaTheme="minorEastAsia"/>
          <w:sz w:val="28"/>
          <w:szCs w:val="28"/>
        </w:rPr>
        <w:t xml:space="preserve"> ).</w:t>
      </w:r>
    </w:p>
    <w:p w14:paraId="1A4D1224" w14:textId="1794BA27" w:rsidR="00983829" w:rsidRPr="00A77B36" w:rsidRDefault="009F7049" w:rsidP="0010686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7B36">
        <w:rPr>
          <w:rFonts w:eastAsiaTheme="minorEastAsia"/>
          <w:sz w:val="28"/>
          <w:szCs w:val="28"/>
        </w:rPr>
        <w:t xml:space="preserve">How many </w:t>
      </w:r>
      <w:r w:rsidR="002C7AA3" w:rsidRPr="00A77B36">
        <w:rPr>
          <w:rFonts w:eastAsiaTheme="minorEastAsia"/>
          <w:sz w:val="28"/>
          <w:szCs w:val="28"/>
        </w:rPr>
        <w:t>litres</w:t>
      </w:r>
      <w:r w:rsidRPr="00A77B36">
        <w:rPr>
          <w:rFonts w:eastAsiaTheme="minorEastAsia"/>
          <w:sz w:val="28"/>
          <w:szCs w:val="28"/>
        </w:rPr>
        <w:t xml:space="preserve"> </w:t>
      </w:r>
      <w:r w:rsidR="00C12C6B" w:rsidRPr="00A77B36">
        <w:rPr>
          <w:rFonts w:eastAsiaTheme="minorEastAsia"/>
          <w:sz w:val="28"/>
          <w:szCs w:val="28"/>
        </w:rPr>
        <w:t>is needed for</w:t>
      </w:r>
      <w:r w:rsidRPr="00A77B36">
        <w:rPr>
          <w:rFonts w:eastAsiaTheme="minorEastAsia"/>
          <w:sz w:val="28"/>
          <w:szCs w:val="28"/>
        </w:rPr>
        <w:t xml:space="preserve"> a 0.1 M hy</w:t>
      </w:r>
      <w:r w:rsidR="00C12C6B" w:rsidRPr="00A77B36">
        <w:rPr>
          <w:rFonts w:eastAsiaTheme="minorEastAsia"/>
          <w:sz w:val="28"/>
          <w:szCs w:val="28"/>
        </w:rPr>
        <w:t xml:space="preserve">drogen chloride (MW = 36.5) solution containing </w:t>
      </w:r>
      <w:r w:rsidR="004F1500" w:rsidRPr="00A77B36">
        <w:rPr>
          <w:rFonts w:eastAsiaTheme="minorEastAsia"/>
          <w:sz w:val="28"/>
          <w:szCs w:val="28"/>
        </w:rPr>
        <w:t>14</w:t>
      </w:r>
      <w:r w:rsidR="009370CA" w:rsidRPr="00A77B36">
        <w:rPr>
          <w:rFonts w:eastAsiaTheme="minorEastAsia"/>
          <w:sz w:val="28"/>
          <w:szCs w:val="28"/>
        </w:rPr>
        <w:t>.</w:t>
      </w:r>
      <w:r w:rsidR="004F1500" w:rsidRPr="00A77B36">
        <w:rPr>
          <w:rFonts w:eastAsiaTheme="minorEastAsia"/>
          <w:sz w:val="28"/>
          <w:szCs w:val="28"/>
        </w:rPr>
        <w:t>6</w:t>
      </w:r>
      <w:r w:rsidR="00C12C6B" w:rsidRPr="00A77B36">
        <w:rPr>
          <w:rFonts w:eastAsiaTheme="minorEastAsia"/>
          <w:sz w:val="28"/>
          <w:szCs w:val="28"/>
        </w:rPr>
        <w:t xml:space="preserve"> g of hydrogen</w:t>
      </w:r>
      <w:r w:rsidR="00A81B83" w:rsidRPr="00A77B36">
        <w:rPr>
          <w:rFonts w:eastAsiaTheme="minorEastAsia"/>
          <w:sz w:val="28"/>
          <w:szCs w:val="28"/>
        </w:rPr>
        <w:t xml:space="preserve"> chloride?</w:t>
      </w:r>
    </w:p>
    <w:p w14:paraId="4F08F455" w14:textId="1C0D8E42" w:rsidR="000D589E" w:rsidRPr="00A77B36" w:rsidRDefault="000D589E" w:rsidP="000D589E">
      <w:pPr>
        <w:ind w:left="360"/>
        <w:rPr>
          <w:sz w:val="28"/>
          <w:szCs w:val="28"/>
        </w:rPr>
      </w:pPr>
    </w:p>
    <w:p w14:paraId="4F172E0D" w14:textId="142A2ED1" w:rsidR="000D589E" w:rsidRPr="00A77B36" w:rsidRDefault="000D589E" w:rsidP="000D589E">
      <w:pPr>
        <w:pStyle w:val="Heading2"/>
        <w:rPr>
          <w:sz w:val="28"/>
          <w:szCs w:val="28"/>
        </w:rPr>
      </w:pPr>
      <w:r w:rsidRPr="00A77B36">
        <w:rPr>
          <w:sz w:val="28"/>
          <w:szCs w:val="28"/>
        </w:rPr>
        <w:t>Solutions</w:t>
      </w:r>
    </w:p>
    <w:p w14:paraId="3152BA34" w14:textId="1C76DDE5" w:rsidR="000D589E" w:rsidRPr="00A77B36" w:rsidRDefault="00680A47" w:rsidP="00104775">
      <w:pPr>
        <w:pStyle w:val="ListParagraph"/>
        <w:numPr>
          <w:ilvl w:val="0"/>
          <w:numId w:val="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63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mol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,  500 ml,  1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mol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l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→g?</m:t>
        </m:r>
      </m:oMath>
    </w:p>
    <w:p w14:paraId="172B6725" w14:textId="7720BED2" w:rsidR="003128B7" w:rsidRPr="00A77B36" w:rsidRDefault="003128B7" w:rsidP="003128B7">
      <w:pPr>
        <w:pStyle w:val="ListParagraph"/>
        <w:rPr>
          <w:sz w:val="28"/>
          <w:szCs w:val="28"/>
        </w:rPr>
      </w:pPr>
    </w:p>
    <w:p w14:paraId="3E4569F6" w14:textId="320B899C" w:rsidR="003128B7" w:rsidRPr="00A77B36" w:rsidRDefault="003128B7" w:rsidP="003128B7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63×1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hAnsi="Cambria Math"/>
                  <w:strike/>
                  <w:sz w:val="28"/>
                  <w:szCs w:val="28"/>
                </w:rPr>
                <m:t>mol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trike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=63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ml</m:t>
              </m:r>
            </m:den>
          </m:f>
        </m:oMath>
      </m:oMathPara>
    </w:p>
    <w:p w14:paraId="6D7AC634" w14:textId="1A12A04C" w:rsidR="008D0B9C" w:rsidRPr="00A77B36" w:rsidRDefault="008D0B9C" w:rsidP="003128B7">
      <w:pPr>
        <w:pStyle w:val="ListParagraph"/>
        <w:rPr>
          <w:rFonts w:eastAsiaTheme="minorEastAsia"/>
          <w:sz w:val="28"/>
          <w:szCs w:val="28"/>
        </w:rPr>
      </w:pPr>
    </w:p>
    <w:p w14:paraId="579C4146" w14:textId="4113E478" w:rsidR="008D0B9C" w:rsidRPr="00A77B36" w:rsidRDefault="002C0401" w:rsidP="003128B7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×500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hAnsi="Cambria Math"/>
                  <w:strike/>
                  <w:sz w:val="28"/>
                  <w:szCs w:val="28"/>
                </w:rPr>
                <m:t>ml</m:t>
              </m:r>
            </m:den>
          </m:f>
          <m:r>
            <w:rPr>
              <w:rFonts w:ascii="Cambria Math" w:hAnsi="Cambria Math"/>
              <w:strike/>
              <w:sz w:val="28"/>
              <w:szCs w:val="28"/>
            </w:rPr>
            <m:t>ml</m:t>
          </m:r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63×500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g=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63×5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g=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g=31.5 g</m:t>
          </m:r>
        </m:oMath>
      </m:oMathPara>
    </w:p>
    <w:p w14:paraId="19D3450E" w14:textId="3113DBCE" w:rsidR="00E30FE0" w:rsidRPr="00A77B36" w:rsidRDefault="00E30FE0" w:rsidP="00E30FE0">
      <w:pPr>
        <w:rPr>
          <w:sz w:val="28"/>
          <w:szCs w:val="28"/>
        </w:rPr>
      </w:pPr>
    </w:p>
    <w:p w14:paraId="61E44161" w14:textId="44CEE4CD" w:rsidR="00E30FE0" w:rsidRPr="00A77B36" w:rsidRDefault="00C64AAF" w:rsidP="00E30FE0">
      <w:pPr>
        <w:pStyle w:val="ListParagraph"/>
        <w:numPr>
          <w:ilvl w:val="0"/>
          <w:numId w:val="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158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mol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,  1 l,  1.5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mol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l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→g?</m:t>
        </m:r>
      </m:oMath>
    </w:p>
    <w:p w14:paraId="502C6F27" w14:textId="53B10D79" w:rsidR="009D0C91" w:rsidRPr="00A77B36" w:rsidRDefault="009D0C91" w:rsidP="009D0C91">
      <w:pPr>
        <w:pStyle w:val="ListParagraph"/>
        <w:rPr>
          <w:rFonts w:eastAsiaTheme="minorEastAsia"/>
          <w:sz w:val="28"/>
          <w:szCs w:val="28"/>
        </w:rPr>
      </w:pPr>
    </w:p>
    <w:p w14:paraId="4A5EC0C9" w14:textId="6DF3501D" w:rsidR="009D0C91" w:rsidRPr="00A77B36" w:rsidRDefault="009D0C91" w:rsidP="009D0C91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158×1.5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hAnsi="Cambria Math"/>
                  <w:strike/>
                  <w:sz w:val="28"/>
                  <w:szCs w:val="28"/>
                </w:rPr>
                <m:t>mol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trike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=237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den>
          </m:f>
        </m:oMath>
      </m:oMathPara>
    </w:p>
    <w:p w14:paraId="2A554E11" w14:textId="25A09A73" w:rsidR="00EC4AD2" w:rsidRPr="00A77B36" w:rsidRDefault="00EC4AD2" w:rsidP="009D0C91">
      <w:pPr>
        <w:pStyle w:val="ListParagraph"/>
        <w:rPr>
          <w:rFonts w:eastAsiaTheme="minorEastAsia"/>
          <w:sz w:val="28"/>
          <w:szCs w:val="28"/>
        </w:rPr>
      </w:pPr>
    </w:p>
    <w:p w14:paraId="1D51F111" w14:textId="3E5E9947" w:rsidR="00EC4AD2" w:rsidRPr="00A77B36" w:rsidRDefault="00EC4AD2" w:rsidP="009D0C91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237×1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hAnsi="Cambria Math"/>
                  <w:strike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/>
              <w:strike/>
              <w:sz w:val="28"/>
              <w:szCs w:val="28"/>
            </w:rPr>
            <m:t>l</m:t>
          </m:r>
          <m:r>
            <w:rPr>
              <w:rFonts w:ascii="Cambria Math" w:hAnsi="Cambria Math"/>
              <w:sz w:val="28"/>
              <w:szCs w:val="28"/>
            </w:rPr>
            <m:t>=237 g</m:t>
          </m:r>
        </m:oMath>
      </m:oMathPara>
    </w:p>
    <w:p w14:paraId="4E2B0BD0" w14:textId="77777777" w:rsidR="00FA76AF" w:rsidRPr="00A77B36" w:rsidRDefault="00FA76AF" w:rsidP="009D0C91">
      <w:pPr>
        <w:pStyle w:val="ListParagraph"/>
        <w:rPr>
          <w:rFonts w:eastAsiaTheme="minorEastAsia"/>
          <w:sz w:val="28"/>
          <w:szCs w:val="28"/>
        </w:rPr>
      </w:pPr>
    </w:p>
    <w:p w14:paraId="161BD7E6" w14:textId="5551FCDE" w:rsidR="00FA76AF" w:rsidRPr="00A77B36" w:rsidRDefault="00485EDC" w:rsidP="00FA76AF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208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mol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,  200 ml,  300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mmol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l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→g?</m:t>
        </m:r>
      </m:oMath>
    </w:p>
    <w:p w14:paraId="455EAAF0" w14:textId="5BD08E4E" w:rsidR="00485EDC" w:rsidRPr="00A77B36" w:rsidRDefault="00485EDC" w:rsidP="00485EDC">
      <w:pPr>
        <w:pStyle w:val="ListParagraph"/>
        <w:rPr>
          <w:rFonts w:eastAsiaTheme="minorEastAsia"/>
          <w:sz w:val="28"/>
          <w:szCs w:val="28"/>
        </w:rPr>
      </w:pPr>
    </w:p>
    <w:p w14:paraId="6AF02D5C" w14:textId="2018C2FF" w:rsidR="00485EDC" w:rsidRPr="00A77B36" w:rsidRDefault="00584E64" w:rsidP="00485EDC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208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208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mmol</m:t>
              </m:r>
            </m:den>
          </m:f>
        </m:oMath>
      </m:oMathPara>
    </w:p>
    <w:p w14:paraId="18F5A51C" w14:textId="22CBF140" w:rsidR="00387F10" w:rsidRPr="00A77B36" w:rsidRDefault="00387F10" w:rsidP="00485EDC">
      <w:pPr>
        <w:pStyle w:val="ListParagraph"/>
        <w:rPr>
          <w:rFonts w:eastAsiaTheme="minorEastAsia"/>
          <w:sz w:val="28"/>
          <w:szCs w:val="28"/>
        </w:rPr>
      </w:pPr>
    </w:p>
    <w:p w14:paraId="04F2E212" w14:textId="79389B32" w:rsidR="00387F10" w:rsidRPr="00A77B36" w:rsidRDefault="002C0401" w:rsidP="00485EDC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208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×300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trike/>
                  <w:sz w:val="28"/>
                  <w:szCs w:val="28"/>
                </w:rPr>
                <m:t>mmol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trike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trike/>
                  <w:sz w:val="28"/>
                  <w:szCs w:val="28"/>
                </w:rPr>
                <m:t>mmol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208×300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208×3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624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=62.4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62.4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den>
          </m:f>
        </m:oMath>
      </m:oMathPara>
    </w:p>
    <w:p w14:paraId="0BA6D670" w14:textId="1A7D312D" w:rsidR="00841552" w:rsidRPr="00A77B36" w:rsidRDefault="00841552" w:rsidP="00485EDC">
      <w:pPr>
        <w:pStyle w:val="ListParagraph"/>
        <w:rPr>
          <w:rFonts w:eastAsiaTheme="minorEastAsia"/>
          <w:sz w:val="28"/>
          <w:szCs w:val="28"/>
        </w:rPr>
      </w:pPr>
    </w:p>
    <w:p w14:paraId="4FD43E73" w14:textId="7C5105DF" w:rsidR="00841552" w:rsidRPr="00A77B36" w:rsidRDefault="002C0401" w:rsidP="00485EDC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62.4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×200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ml=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62.4×200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g=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62.4×2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g=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124.8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g=12.48 g</m:t>
          </m:r>
        </m:oMath>
      </m:oMathPara>
    </w:p>
    <w:p w14:paraId="084F93D5" w14:textId="4D1AC906" w:rsidR="00C21AE0" w:rsidRPr="00A77B36" w:rsidRDefault="00C21AE0" w:rsidP="00C21AE0">
      <w:pPr>
        <w:rPr>
          <w:rFonts w:eastAsiaTheme="minorEastAsia"/>
          <w:sz w:val="28"/>
          <w:szCs w:val="28"/>
        </w:rPr>
      </w:pPr>
    </w:p>
    <w:p w14:paraId="179ED2F5" w14:textId="4E1524B4" w:rsidR="00C21AE0" w:rsidRPr="00A77B36" w:rsidRDefault="00B83C8E" w:rsidP="00C21AE0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170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mol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,  15 ml,  0.3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mol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l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→g?</m:t>
        </m:r>
      </m:oMath>
    </w:p>
    <w:p w14:paraId="1C2DFC49" w14:textId="2B344FC4" w:rsidR="00B83C8E" w:rsidRPr="00A77B36" w:rsidRDefault="00B83C8E" w:rsidP="00B83C8E">
      <w:pPr>
        <w:pStyle w:val="ListParagraph"/>
        <w:rPr>
          <w:rFonts w:eastAsiaTheme="minorEastAsia"/>
          <w:sz w:val="28"/>
          <w:szCs w:val="28"/>
        </w:rPr>
      </w:pPr>
    </w:p>
    <w:p w14:paraId="10E4E47A" w14:textId="3333FCB5" w:rsidR="00B83C8E" w:rsidRPr="00A77B36" w:rsidRDefault="00957629" w:rsidP="00B83C8E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170×0.3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=51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51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den>
          </m:f>
        </m:oMath>
      </m:oMathPara>
    </w:p>
    <w:p w14:paraId="4DFE9D61" w14:textId="3BE87E83" w:rsidR="00F25ED3" w:rsidRPr="00A77B36" w:rsidRDefault="00F25ED3" w:rsidP="00B83C8E">
      <w:pPr>
        <w:pStyle w:val="ListParagraph"/>
        <w:rPr>
          <w:rFonts w:eastAsiaTheme="minorEastAsia"/>
          <w:sz w:val="28"/>
          <w:szCs w:val="28"/>
        </w:rPr>
      </w:pPr>
    </w:p>
    <w:p w14:paraId="614A2D1F" w14:textId="5FBC0572" w:rsidR="00F25ED3" w:rsidRPr="00A77B36" w:rsidRDefault="002C0401" w:rsidP="00B83C8E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51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×15 g=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51×15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g=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765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g=0.765 g</m:t>
          </m:r>
        </m:oMath>
      </m:oMathPara>
    </w:p>
    <w:p w14:paraId="347A4AD6" w14:textId="6B57903C" w:rsidR="004026DD" w:rsidRPr="00A77B36" w:rsidRDefault="004026DD" w:rsidP="004026DD">
      <w:pPr>
        <w:rPr>
          <w:rFonts w:eastAsiaTheme="minorEastAsia"/>
          <w:sz w:val="28"/>
          <w:szCs w:val="28"/>
        </w:rPr>
      </w:pPr>
    </w:p>
    <w:p w14:paraId="19454C5A" w14:textId="460CEF5A" w:rsidR="004026DD" w:rsidRPr="00A77B36" w:rsidRDefault="001F4BCF" w:rsidP="001F4BCF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162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mol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, 3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mol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→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100 ml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?</m:t>
        </m:r>
      </m:oMath>
    </w:p>
    <w:p w14:paraId="59157279" w14:textId="26D57FF3" w:rsidR="00D330BB" w:rsidRPr="00A77B36" w:rsidRDefault="00D330BB" w:rsidP="00D330BB">
      <w:pPr>
        <w:pStyle w:val="ListParagraph"/>
        <w:rPr>
          <w:rFonts w:eastAsiaTheme="minorEastAsia"/>
          <w:sz w:val="28"/>
          <w:szCs w:val="28"/>
        </w:rPr>
      </w:pPr>
    </w:p>
    <w:p w14:paraId="679A47A5" w14:textId="373C201C" w:rsidR="00D330BB" w:rsidRPr="00A77B36" w:rsidRDefault="001E22EF" w:rsidP="00D330BB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162 ×3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=486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486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48.6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=48.6% w/v</m:t>
          </m:r>
        </m:oMath>
      </m:oMathPara>
    </w:p>
    <w:p w14:paraId="2EAEDB99" w14:textId="017A7E3E" w:rsidR="00053410" w:rsidRPr="00A77B36" w:rsidRDefault="00053410" w:rsidP="00053410">
      <w:pPr>
        <w:rPr>
          <w:rFonts w:eastAsiaTheme="minorEastAsia"/>
          <w:sz w:val="28"/>
          <w:szCs w:val="28"/>
        </w:rPr>
      </w:pPr>
    </w:p>
    <w:p w14:paraId="5349B5D6" w14:textId="07526DD0" w:rsidR="00053410" w:rsidRPr="00A77B36" w:rsidRDefault="009278FA" w:rsidP="00053410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2.1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mol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, 0.2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mol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→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mg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ml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?</m:t>
        </m:r>
      </m:oMath>
    </w:p>
    <w:p w14:paraId="004B70ED" w14:textId="6937D597" w:rsidR="002F4876" w:rsidRPr="00A77B36" w:rsidRDefault="002F4876" w:rsidP="002F4876">
      <w:pPr>
        <w:pStyle w:val="ListParagraph"/>
        <w:rPr>
          <w:rFonts w:eastAsiaTheme="minorEastAsia"/>
          <w:sz w:val="28"/>
          <w:szCs w:val="28"/>
        </w:rPr>
      </w:pPr>
    </w:p>
    <w:p w14:paraId="1E09E31E" w14:textId="38616982" w:rsidR="002F4876" w:rsidRPr="00A77B36" w:rsidRDefault="00BC37DE" w:rsidP="002F4876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2.1×0.2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=0.42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0.42×1000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=0.42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den>
          </m:f>
        </m:oMath>
      </m:oMathPara>
    </w:p>
    <w:p w14:paraId="59C61F55" w14:textId="3375336E" w:rsidR="00EC496A" w:rsidRPr="00A77B36" w:rsidRDefault="00EC496A" w:rsidP="00EC496A">
      <w:pPr>
        <w:rPr>
          <w:rFonts w:eastAsiaTheme="minorEastAsia"/>
          <w:sz w:val="28"/>
          <w:szCs w:val="28"/>
        </w:rPr>
      </w:pPr>
    </w:p>
    <w:p w14:paraId="3242CD4A" w14:textId="47CA70EA" w:rsidR="00EC496A" w:rsidRPr="00A77B36" w:rsidRDefault="00EC496A" w:rsidP="00EC496A">
      <w:pPr>
        <w:rPr>
          <w:rFonts w:eastAsiaTheme="minorEastAsia"/>
          <w:sz w:val="28"/>
          <w:szCs w:val="28"/>
        </w:rPr>
      </w:pPr>
    </w:p>
    <w:p w14:paraId="3C5AA377" w14:textId="103D7FF5" w:rsidR="00EC496A" w:rsidRPr="00A77B36" w:rsidRDefault="006D74BB" w:rsidP="00EC496A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36.5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mol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, 73 g, 500 ml →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mol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?</m:t>
        </m:r>
      </m:oMath>
    </w:p>
    <w:p w14:paraId="22629E91" w14:textId="3C69DBDF" w:rsidR="002E231B" w:rsidRPr="00A77B36" w:rsidRDefault="002E231B" w:rsidP="002E231B">
      <w:pPr>
        <w:pStyle w:val="ListParagraph"/>
        <w:rPr>
          <w:rFonts w:eastAsiaTheme="minorEastAsia"/>
          <w:sz w:val="28"/>
          <w:szCs w:val="28"/>
        </w:rPr>
      </w:pPr>
    </w:p>
    <w:p w14:paraId="4424C085" w14:textId="54A2F792" w:rsidR="002E231B" w:rsidRPr="00A77B36" w:rsidRDefault="00FA5800" w:rsidP="002E231B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36.5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36.5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den>
          </m:f>
        </m:oMath>
      </m:oMathPara>
    </w:p>
    <w:p w14:paraId="0B006D7D" w14:textId="2C573A49" w:rsidR="00FA5800" w:rsidRPr="00A77B36" w:rsidRDefault="00FA5800" w:rsidP="002E231B">
      <w:pPr>
        <w:pStyle w:val="ListParagraph"/>
        <w:rPr>
          <w:rFonts w:eastAsiaTheme="minorEastAsia"/>
          <w:sz w:val="28"/>
          <w:szCs w:val="28"/>
        </w:rPr>
      </w:pPr>
    </w:p>
    <w:p w14:paraId="2963D910" w14:textId="7E0DEE2A" w:rsidR="00FA5800" w:rsidRPr="00A77B36" w:rsidRDefault="002C0401" w:rsidP="002E231B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36.5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×73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g=2 mol</m:t>
          </m:r>
        </m:oMath>
      </m:oMathPara>
    </w:p>
    <w:p w14:paraId="7776BB8A" w14:textId="6A5B52C1" w:rsidR="00C928DB" w:rsidRPr="00A77B36" w:rsidRDefault="00C928DB" w:rsidP="002E231B">
      <w:pPr>
        <w:pStyle w:val="ListParagraph"/>
        <w:rPr>
          <w:rFonts w:eastAsiaTheme="minorEastAsia"/>
          <w:sz w:val="28"/>
          <w:szCs w:val="28"/>
        </w:rPr>
      </w:pPr>
    </w:p>
    <w:p w14:paraId="4C82ADEC" w14:textId="0D5AA059" w:rsidR="00C928DB" w:rsidRPr="00A77B36" w:rsidRDefault="004924D7" w:rsidP="002E231B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500 ml=0.5 l</m:t>
          </m:r>
        </m:oMath>
      </m:oMathPara>
    </w:p>
    <w:p w14:paraId="68C6210A" w14:textId="13EE6B01" w:rsidR="004924D7" w:rsidRPr="00A77B36" w:rsidRDefault="004924D7" w:rsidP="002E231B">
      <w:pPr>
        <w:pStyle w:val="ListParagraph"/>
        <w:rPr>
          <w:rFonts w:eastAsiaTheme="minorEastAsia"/>
          <w:sz w:val="28"/>
          <w:szCs w:val="28"/>
        </w:rPr>
      </w:pPr>
    </w:p>
    <w:p w14:paraId="3C8BCE32" w14:textId="1CE1F347" w:rsidR="004924D7" w:rsidRPr="00A77B36" w:rsidRDefault="002C0401" w:rsidP="002E231B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0.5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=4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=4 M</m:t>
          </m:r>
        </m:oMath>
      </m:oMathPara>
    </w:p>
    <w:p w14:paraId="233EAD7B" w14:textId="010EBDBC" w:rsidR="00FF2DB4" w:rsidRPr="00A77B36" w:rsidRDefault="00FF2DB4" w:rsidP="00FF2DB4">
      <w:pPr>
        <w:rPr>
          <w:rFonts w:eastAsiaTheme="minorEastAsia"/>
          <w:sz w:val="28"/>
          <w:szCs w:val="28"/>
        </w:rPr>
      </w:pPr>
    </w:p>
    <w:p w14:paraId="2D917884" w14:textId="3FB636BF" w:rsidR="00FF2DB4" w:rsidRPr="00A77B36" w:rsidRDefault="00DF154E" w:rsidP="00FF2DB4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w:lastRenderedPageBreak/>
          <m:t xml:space="preserve">36.5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mol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, 14.6 g,  0.1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mol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 →l ?</m:t>
        </m:r>
      </m:oMath>
    </w:p>
    <w:p w14:paraId="17E782E1" w14:textId="2794AFA2" w:rsidR="00362E3B" w:rsidRPr="00A77B36" w:rsidRDefault="00362E3B" w:rsidP="00362E3B">
      <w:pPr>
        <w:pStyle w:val="ListParagraph"/>
        <w:rPr>
          <w:rFonts w:eastAsiaTheme="minorEastAsia"/>
          <w:sz w:val="28"/>
          <w:szCs w:val="28"/>
        </w:rPr>
      </w:pPr>
    </w:p>
    <w:p w14:paraId="0E228EAE" w14:textId="0AA84745" w:rsidR="00362E3B" w:rsidRPr="00A77B36" w:rsidRDefault="00026EE7" w:rsidP="00362E3B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36.5×0.1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=3.65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</m:oMath>
      </m:oMathPara>
    </w:p>
    <w:p w14:paraId="74C2D085" w14:textId="70C66FD5" w:rsidR="00D66A29" w:rsidRPr="00A77B36" w:rsidRDefault="00D66A29" w:rsidP="00362E3B">
      <w:pPr>
        <w:pStyle w:val="ListParagraph"/>
        <w:rPr>
          <w:rFonts w:eastAsiaTheme="minorEastAsia"/>
          <w:sz w:val="28"/>
          <w:szCs w:val="28"/>
        </w:rPr>
      </w:pPr>
    </w:p>
    <w:p w14:paraId="07BD1F6A" w14:textId="4F04E325" w:rsidR="00D66A29" w:rsidRPr="00A77B36" w:rsidRDefault="00D66A29" w:rsidP="00362E3B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3.65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3.65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den>
          </m:f>
        </m:oMath>
      </m:oMathPara>
    </w:p>
    <w:p w14:paraId="098AEF77" w14:textId="3DA3FCEA" w:rsidR="003576C2" w:rsidRPr="00A77B36" w:rsidRDefault="003576C2" w:rsidP="00362E3B">
      <w:pPr>
        <w:pStyle w:val="ListParagraph"/>
        <w:rPr>
          <w:rFonts w:eastAsiaTheme="minorEastAsia"/>
          <w:sz w:val="28"/>
          <w:szCs w:val="28"/>
        </w:rPr>
      </w:pPr>
    </w:p>
    <w:p w14:paraId="572A7BF1" w14:textId="5FB50049" w:rsidR="003576C2" w:rsidRPr="00A77B36" w:rsidRDefault="002C0401" w:rsidP="00362E3B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3.65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×14.6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1×14.6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3.65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l=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1460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365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l=4 l</m:t>
          </m:r>
        </m:oMath>
      </m:oMathPara>
    </w:p>
    <w:p w14:paraId="3DD8DAFE" w14:textId="43562062" w:rsidR="002C7AA3" w:rsidRPr="00A77B36" w:rsidRDefault="002C7AA3" w:rsidP="00362E3B">
      <w:pPr>
        <w:pStyle w:val="ListParagraph"/>
        <w:rPr>
          <w:rFonts w:eastAsiaTheme="minorEastAsia"/>
          <w:sz w:val="28"/>
          <w:szCs w:val="28"/>
        </w:rPr>
      </w:pPr>
    </w:p>
    <w:p w14:paraId="5A252ED6" w14:textId="77777777" w:rsidR="002C7AA3" w:rsidRPr="00A77B36" w:rsidRDefault="002C7AA3" w:rsidP="00362E3B">
      <w:pPr>
        <w:pStyle w:val="ListParagraph"/>
        <w:rPr>
          <w:rFonts w:eastAsiaTheme="minorEastAsia"/>
          <w:sz w:val="28"/>
          <w:szCs w:val="28"/>
        </w:rPr>
      </w:pPr>
    </w:p>
    <w:sectPr w:rsidR="002C7AA3" w:rsidRPr="00A77B36" w:rsidSect="00E7284E">
      <w:footerReference w:type="default" r:id="rId11"/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94767" w14:textId="77777777" w:rsidR="002C0401" w:rsidRDefault="002C0401" w:rsidP="00E7284E">
      <w:pPr>
        <w:spacing w:after="0" w:line="240" w:lineRule="auto"/>
      </w:pPr>
      <w:r>
        <w:separator/>
      </w:r>
    </w:p>
  </w:endnote>
  <w:endnote w:type="continuationSeparator" w:id="0">
    <w:p w14:paraId="138BF68C" w14:textId="77777777" w:rsidR="002C0401" w:rsidRDefault="002C0401" w:rsidP="00E72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48559" w14:textId="77777777" w:rsidR="00E7284E" w:rsidRDefault="00E7284E">
    <w:pPr>
      <w:pStyle w:val="Footer"/>
    </w:pPr>
    <w:r>
      <w:t>Email: ask.let@uea.ac.uk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A6918" w14:textId="77777777" w:rsidR="002C0401" w:rsidRDefault="002C0401" w:rsidP="00E7284E">
      <w:pPr>
        <w:spacing w:after="0" w:line="240" w:lineRule="auto"/>
      </w:pPr>
      <w:r>
        <w:separator/>
      </w:r>
    </w:p>
  </w:footnote>
  <w:footnote w:type="continuationSeparator" w:id="0">
    <w:p w14:paraId="6392877B" w14:textId="77777777" w:rsidR="002C0401" w:rsidRDefault="002C0401" w:rsidP="00E72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C10B4"/>
    <w:multiLevelType w:val="hybridMultilevel"/>
    <w:tmpl w:val="FFC275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F033C"/>
    <w:multiLevelType w:val="hybridMultilevel"/>
    <w:tmpl w:val="FB0491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F1"/>
    <w:rsid w:val="00016318"/>
    <w:rsid w:val="00017E5C"/>
    <w:rsid w:val="00026EE7"/>
    <w:rsid w:val="00053410"/>
    <w:rsid w:val="00086484"/>
    <w:rsid w:val="000D589E"/>
    <w:rsid w:val="00104775"/>
    <w:rsid w:val="0010686D"/>
    <w:rsid w:val="0013414A"/>
    <w:rsid w:val="0017371E"/>
    <w:rsid w:val="001C0891"/>
    <w:rsid w:val="001D06EF"/>
    <w:rsid w:val="001D2050"/>
    <w:rsid w:val="001E22EF"/>
    <w:rsid w:val="001F4BCF"/>
    <w:rsid w:val="00276277"/>
    <w:rsid w:val="002973D3"/>
    <w:rsid w:val="002C0401"/>
    <w:rsid w:val="002C7AA3"/>
    <w:rsid w:val="002D034B"/>
    <w:rsid w:val="002D459F"/>
    <w:rsid w:val="002D7C23"/>
    <w:rsid w:val="002E231B"/>
    <w:rsid w:val="002F01EC"/>
    <w:rsid w:val="002F1793"/>
    <w:rsid w:val="002F4876"/>
    <w:rsid w:val="002F4D93"/>
    <w:rsid w:val="003128B7"/>
    <w:rsid w:val="003576C2"/>
    <w:rsid w:val="003613D8"/>
    <w:rsid w:val="00362E3B"/>
    <w:rsid w:val="00364CEB"/>
    <w:rsid w:val="00376D5A"/>
    <w:rsid w:val="00387F10"/>
    <w:rsid w:val="00391D1E"/>
    <w:rsid w:val="003C27A5"/>
    <w:rsid w:val="003F0F0B"/>
    <w:rsid w:val="004026DD"/>
    <w:rsid w:val="0041780E"/>
    <w:rsid w:val="00475BD5"/>
    <w:rsid w:val="00485EDC"/>
    <w:rsid w:val="004924D7"/>
    <w:rsid w:val="004D7F1E"/>
    <w:rsid w:val="004E7880"/>
    <w:rsid w:val="004F1500"/>
    <w:rsid w:val="00584E64"/>
    <w:rsid w:val="005A78ED"/>
    <w:rsid w:val="005C4A7A"/>
    <w:rsid w:val="005D3346"/>
    <w:rsid w:val="005F5ED6"/>
    <w:rsid w:val="00680A47"/>
    <w:rsid w:val="00683671"/>
    <w:rsid w:val="006C1CB5"/>
    <w:rsid w:val="006D74BB"/>
    <w:rsid w:val="006F5A51"/>
    <w:rsid w:val="007319B2"/>
    <w:rsid w:val="00745E77"/>
    <w:rsid w:val="007530D7"/>
    <w:rsid w:val="007C102D"/>
    <w:rsid w:val="007C14E6"/>
    <w:rsid w:val="00825A66"/>
    <w:rsid w:val="00841552"/>
    <w:rsid w:val="008D0B9C"/>
    <w:rsid w:val="008F68A1"/>
    <w:rsid w:val="00912837"/>
    <w:rsid w:val="009278FA"/>
    <w:rsid w:val="009370CA"/>
    <w:rsid w:val="00953175"/>
    <w:rsid w:val="00957629"/>
    <w:rsid w:val="009578D5"/>
    <w:rsid w:val="00983829"/>
    <w:rsid w:val="00992428"/>
    <w:rsid w:val="009C7330"/>
    <w:rsid w:val="009D0C91"/>
    <w:rsid w:val="009D3428"/>
    <w:rsid w:val="009E322A"/>
    <w:rsid w:val="009F7049"/>
    <w:rsid w:val="00A20C5C"/>
    <w:rsid w:val="00A266AD"/>
    <w:rsid w:val="00A77B36"/>
    <w:rsid w:val="00A81B83"/>
    <w:rsid w:val="00A9355A"/>
    <w:rsid w:val="00AC13E9"/>
    <w:rsid w:val="00AD01DF"/>
    <w:rsid w:val="00AD733E"/>
    <w:rsid w:val="00AD74AD"/>
    <w:rsid w:val="00B26887"/>
    <w:rsid w:val="00B519F3"/>
    <w:rsid w:val="00B51BC5"/>
    <w:rsid w:val="00B83C8E"/>
    <w:rsid w:val="00BC37DE"/>
    <w:rsid w:val="00BE72BB"/>
    <w:rsid w:val="00C00BC7"/>
    <w:rsid w:val="00C10056"/>
    <w:rsid w:val="00C12C6B"/>
    <w:rsid w:val="00C21AE0"/>
    <w:rsid w:val="00C25CAA"/>
    <w:rsid w:val="00C64AAF"/>
    <w:rsid w:val="00C669E2"/>
    <w:rsid w:val="00C928DB"/>
    <w:rsid w:val="00CB6648"/>
    <w:rsid w:val="00D330BB"/>
    <w:rsid w:val="00D52C4F"/>
    <w:rsid w:val="00D66A29"/>
    <w:rsid w:val="00D75EF4"/>
    <w:rsid w:val="00D90E15"/>
    <w:rsid w:val="00DA4CEF"/>
    <w:rsid w:val="00DC737F"/>
    <w:rsid w:val="00DD4A35"/>
    <w:rsid w:val="00DF154E"/>
    <w:rsid w:val="00E27100"/>
    <w:rsid w:val="00E30FE0"/>
    <w:rsid w:val="00E462F1"/>
    <w:rsid w:val="00E563F7"/>
    <w:rsid w:val="00E7284E"/>
    <w:rsid w:val="00E7449D"/>
    <w:rsid w:val="00EC496A"/>
    <w:rsid w:val="00EC4AD2"/>
    <w:rsid w:val="00EE07CB"/>
    <w:rsid w:val="00F00BCA"/>
    <w:rsid w:val="00F25ED3"/>
    <w:rsid w:val="00F34470"/>
    <w:rsid w:val="00F41FFC"/>
    <w:rsid w:val="00F4585A"/>
    <w:rsid w:val="00F7016E"/>
    <w:rsid w:val="00F91CFA"/>
    <w:rsid w:val="00FA5800"/>
    <w:rsid w:val="00FA76AF"/>
    <w:rsid w:val="00FF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D4698D"/>
  <w15:chartTrackingRefBased/>
  <w15:docId w15:val="{FCC7FE5F-E56B-4FD4-88BD-0D529413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C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4E"/>
  </w:style>
  <w:style w:type="paragraph" w:styleId="Footer">
    <w:name w:val="footer"/>
    <w:basedOn w:val="Normal"/>
    <w:link w:val="Foot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84E"/>
  </w:style>
  <w:style w:type="character" w:customStyle="1" w:styleId="Heading1Char">
    <w:name w:val="Heading 1 Char"/>
    <w:basedOn w:val="DefaultParagraphFont"/>
    <w:link w:val="Heading1"/>
    <w:uiPriority w:val="9"/>
    <w:rsid w:val="00E7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578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475BD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DA4C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068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q19fvu\OneDrive%20-%20University%20of%20East%20Anglia\Workshops\L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6" ma:contentTypeDescription="Create a new document." ma:contentTypeScope="" ma:versionID="d0fff33c062a1c11a5168574844566de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0b4693c357b36e8445995ba0d8cc8e08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86c71fa-6862-4526-b774-d8add1c96eee">
      <UserInfo>
        <DisplayName>Hannah Affran (PHA - Student)</DisplayName>
        <AccountId>42</AccountId>
        <AccountType/>
      </UserInfo>
    </SharedWithUsers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Props1.xml><?xml version="1.0" encoding="utf-8"?>
<ds:datastoreItem xmlns:ds="http://schemas.openxmlformats.org/officeDocument/2006/customXml" ds:itemID="{C53E353D-2F43-46A8-9932-5B1920810C72}"/>
</file>

<file path=customXml/itemProps2.xml><?xml version="1.0" encoding="utf-8"?>
<ds:datastoreItem xmlns:ds="http://schemas.openxmlformats.org/officeDocument/2006/customXml" ds:itemID="{C63F5E9C-3628-4777-85B2-0C19F45B6D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8AF3DF-3FEC-4357-A4E5-F23D6BDAAC50}">
  <ds:schemaRefs>
    <ds:schemaRef ds:uri="http://schemas.microsoft.com/office/2006/metadata/properties"/>
    <ds:schemaRef ds:uri="http://schemas.microsoft.com/office/infopath/2007/PartnerControls"/>
    <ds:schemaRef ds:uri="686c71fa-6862-4526-b774-d8add1c96eee"/>
    <ds:schemaRef ds:uri="34cc328e-f486-4d73-9163-9d26e8cf8d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</Template>
  <TotalTime>108</TotalTime>
  <Pages>4</Pages>
  <Words>478</Words>
  <Characters>2726</Characters>
  <Application>Microsoft Office Word</Application>
  <DocSecurity>0</DocSecurity>
  <Lines>22</Lines>
  <Paragraphs>6</Paragraphs>
  <ScaleCrop>false</ScaleCrop>
  <Company>University of East Anglia</Company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Roberts (STS - Staff)</dc:creator>
  <cp:keywords/>
  <dc:description/>
  <cp:lastModifiedBy>Phillip Roberts (STS - Staff)</cp:lastModifiedBy>
  <cp:revision>121</cp:revision>
  <dcterms:created xsi:type="dcterms:W3CDTF">2021-09-02T08:56:00Z</dcterms:created>
  <dcterms:modified xsi:type="dcterms:W3CDTF">2022-05-06T11:37:00Z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