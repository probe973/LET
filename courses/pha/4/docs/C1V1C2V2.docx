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18322" w14:textId="5B05838D" w:rsidR="00E7284E" w:rsidRDefault="00E7284E" w:rsidP="00E7284E">
      <w:pPr>
        <w:pStyle w:val="Heading1"/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2E7A038D" wp14:editId="7D94A41E">
            <wp:simplePos x="0" y="0"/>
            <wp:positionH relativeFrom="column">
              <wp:posOffset>5592445</wp:posOffset>
            </wp:positionH>
            <wp:positionV relativeFrom="page">
              <wp:posOffset>360045</wp:posOffset>
            </wp:positionV>
            <wp:extent cx="914400" cy="760730"/>
            <wp:effectExtent l="0" t="0" r="0" b="1270"/>
            <wp:wrapSquare wrapText="bothSides" distT="0" distB="0" distL="0" distR="0"/>
            <wp:docPr id="12" name="image3.jpg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60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>Learning Enhancement Team – Mathematics &amp; Statistics</w:t>
      </w:r>
    </w:p>
    <w:p w14:paraId="32806740" w14:textId="77777777" w:rsidR="00E7284E" w:rsidRDefault="00E7284E" w:rsidP="00E7284E"/>
    <w:p w14:paraId="0305C910" w14:textId="1C4A8FC0" w:rsidR="00E7284E" w:rsidRDefault="003961C5" w:rsidP="003961C5">
      <w:pPr>
        <w:pStyle w:val="Title"/>
      </w:pPr>
      <w:r>
        <w:t>Concentrations</w:t>
      </w:r>
    </w:p>
    <w:p w14:paraId="73798074" w14:textId="1741DBD4" w:rsidR="003961C5" w:rsidRDefault="003961C5" w:rsidP="003961C5"/>
    <w:p w14:paraId="549B06E4" w14:textId="302473BE" w:rsidR="003961C5" w:rsidRPr="003961C5" w:rsidRDefault="009809A1" w:rsidP="003961C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17913DF" w14:textId="03FB470C" w:rsidR="003961C5" w:rsidRPr="004A22EB" w:rsidRDefault="009809A1" w:rsidP="003961C5">
      <w:pPr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initial concentration,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initial volume,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final concentration,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>final volume</m:t>
          </m:r>
        </m:oMath>
      </m:oMathPara>
    </w:p>
    <w:p w14:paraId="59E143DE" w14:textId="31F57171" w:rsidR="003961C5" w:rsidRPr="004A22EB" w:rsidRDefault="003961C5" w:rsidP="003961C5">
      <w:pPr>
        <w:rPr>
          <w:rFonts w:eastAsiaTheme="minorEastAsia"/>
          <w:sz w:val="28"/>
          <w:szCs w:val="28"/>
        </w:rPr>
      </w:pPr>
    </w:p>
    <w:p w14:paraId="6E683DEB" w14:textId="115C7F3C" w:rsidR="003961C5" w:rsidRPr="004A22EB" w:rsidRDefault="003961C5" w:rsidP="003961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22EB">
        <w:rPr>
          <w:sz w:val="28"/>
          <w:szCs w:val="28"/>
        </w:rPr>
        <w:t xml:space="preserve">What volume should be taken from a 6% </w:t>
      </w:r>
      <w:r w:rsidR="006D5A46" w:rsidRPr="004A22EB">
        <w:rPr>
          <w:sz w:val="28"/>
          <w:szCs w:val="28"/>
        </w:rPr>
        <w:t xml:space="preserve">w/v </w:t>
      </w:r>
      <w:r w:rsidRPr="004A22EB">
        <w:rPr>
          <w:sz w:val="28"/>
          <w:szCs w:val="28"/>
        </w:rPr>
        <w:t xml:space="preserve">solution in the preparation of a 300 ml 1% </w:t>
      </w:r>
      <w:r w:rsidR="006D5A46" w:rsidRPr="004A22EB">
        <w:rPr>
          <w:sz w:val="28"/>
          <w:szCs w:val="28"/>
        </w:rPr>
        <w:t xml:space="preserve">w/v </w:t>
      </w:r>
      <w:r w:rsidRPr="004A22EB">
        <w:rPr>
          <w:sz w:val="28"/>
          <w:szCs w:val="28"/>
        </w:rPr>
        <w:t>solution?</w:t>
      </w:r>
    </w:p>
    <w:p w14:paraId="4B1C3FE0" w14:textId="77777777" w:rsidR="003961C5" w:rsidRPr="004A22EB" w:rsidRDefault="003961C5" w:rsidP="003961C5">
      <w:pPr>
        <w:pStyle w:val="ListParagraph"/>
        <w:rPr>
          <w:sz w:val="28"/>
          <w:szCs w:val="28"/>
        </w:rPr>
      </w:pPr>
    </w:p>
    <w:p w14:paraId="300DD511" w14:textId="52E661F6" w:rsidR="003961C5" w:rsidRPr="004A22EB" w:rsidRDefault="003961C5" w:rsidP="003961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22EB">
        <w:rPr>
          <w:sz w:val="28"/>
          <w:szCs w:val="28"/>
        </w:rPr>
        <w:t>What volume should be taken from a 4 M solution in the preparation of a 200 ml 0.5 M solution?</w:t>
      </w:r>
    </w:p>
    <w:p w14:paraId="6C4B5EB4" w14:textId="77777777" w:rsidR="003961C5" w:rsidRPr="004A22EB" w:rsidRDefault="003961C5" w:rsidP="003961C5">
      <w:pPr>
        <w:pStyle w:val="ListParagraph"/>
        <w:rPr>
          <w:sz w:val="28"/>
          <w:szCs w:val="28"/>
        </w:rPr>
      </w:pPr>
    </w:p>
    <w:p w14:paraId="6B490B82" w14:textId="2983EDE4" w:rsidR="003961C5" w:rsidRPr="004A22EB" w:rsidRDefault="003961C5" w:rsidP="003961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22EB">
        <w:rPr>
          <w:sz w:val="28"/>
          <w:szCs w:val="28"/>
        </w:rPr>
        <w:t>You add 400 ml of water to 200 ml of a 3 M solution.  What is the new concentration?</w:t>
      </w:r>
    </w:p>
    <w:p w14:paraId="43C36470" w14:textId="77777777" w:rsidR="003961C5" w:rsidRPr="004A22EB" w:rsidRDefault="003961C5" w:rsidP="003961C5">
      <w:pPr>
        <w:pStyle w:val="ListParagraph"/>
        <w:rPr>
          <w:sz w:val="28"/>
          <w:szCs w:val="28"/>
        </w:rPr>
      </w:pPr>
    </w:p>
    <w:p w14:paraId="454A058A" w14:textId="60856EFA" w:rsidR="003961C5" w:rsidRPr="004A22EB" w:rsidRDefault="006D5A46" w:rsidP="003961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22EB">
        <w:rPr>
          <w:sz w:val="28"/>
          <w:szCs w:val="28"/>
        </w:rPr>
        <w:t>You have 500 ml of a 3% w/v solution.  You add 1000 ml of distilled water to the solution.  What is the concentration of the diluted solution?</w:t>
      </w:r>
    </w:p>
    <w:p w14:paraId="359A3A57" w14:textId="77777777" w:rsidR="006D5A46" w:rsidRPr="004A22EB" w:rsidRDefault="006D5A46" w:rsidP="006D5A46">
      <w:pPr>
        <w:pStyle w:val="ListParagraph"/>
        <w:rPr>
          <w:sz w:val="28"/>
          <w:szCs w:val="28"/>
        </w:rPr>
      </w:pPr>
    </w:p>
    <w:p w14:paraId="166180E3" w14:textId="5B5B552B" w:rsidR="006D5A46" w:rsidRPr="004A22EB" w:rsidRDefault="00895022" w:rsidP="003961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A22EB">
        <w:rPr>
          <w:sz w:val="28"/>
          <w:szCs w:val="28"/>
        </w:rPr>
        <w:t>How many ml</w:t>
      </w:r>
      <w:r w:rsidR="006D5A46" w:rsidRPr="004A22EB">
        <w:rPr>
          <w:sz w:val="28"/>
          <w:szCs w:val="28"/>
        </w:rPr>
        <w:t xml:space="preserve"> of 12 M stock is required in preparation of </w:t>
      </w:r>
      <w:r w:rsidRPr="004A22EB">
        <w:rPr>
          <w:sz w:val="28"/>
          <w:szCs w:val="28"/>
        </w:rPr>
        <w:t>3</w:t>
      </w:r>
      <w:r w:rsidR="006D5A46" w:rsidRPr="004A22EB">
        <w:rPr>
          <w:sz w:val="28"/>
          <w:szCs w:val="28"/>
        </w:rPr>
        <w:t xml:space="preserve"> l of a 1M solution?</w:t>
      </w:r>
    </w:p>
    <w:p w14:paraId="2AA1EB0B" w14:textId="77777777" w:rsidR="006D5A46" w:rsidRPr="004A22EB" w:rsidRDefault="006D5A46" w:rsidP="006D5A46">
      <w:pPr>
        <w:pStyle w:val="ListParagraph"/>
        <w:rPr>
          <w:sz w:val="28"/>
          <w:szCs w:val="28"/>
        </w:rPr>
      </w:pPr>
    </w:p>
    <w:p w14:paraId="309A4DA8" w14:textId="16E0CF7D" w:rsidR="006D5A46" w:rsidRPr="004A22EB" w:rsidRDefault="006D5A46" w:rsidP="006D5A46">
      <w:pPr>
        <w:pStyle w:val="Heading2"/>
        <w:rPr>
          <w:sz w:val="28"/>
          <w:szCs w:val="28"/>
        </w:rPr>
      </w:pPr>
      <w:r w:rsidRPr="004A22EB">
        <w:rPr>
          <w:sz w:val="28"/>
          <w:szCs w:val="28"/>
        </w:rPr>
        <w:t>Solutions</w:t>
      </w:r>
    </w:p>
    <w:p w14:paraId="4984A5C8" w14:textId="00D8CC6A" w:rsidR="006D5A46" w:rsidRPr="004A22EB" w:rsidRDefault="006D5A46" w:rsidP="006D5A46">
      <w:pPr>
        <w:rPr>
          <w:sz w:val="28"/>
          <w:szCs w:val="28"/>
        </w:rPr>
      </w:pPr>
    </w:p>
    <w:p w14:paraId="1826C16C" w14:textId="1D62220E" w:rsidR="006D5A46" w:rsidRPr="004A22EB" w:rsidRDefault="009809A1" w:rsidP="006D5A46">
      <w:pPr>
        <w:pStyle w:val="ListParagraph"/>
        <w:numPr>
          <w:ilvl w:val="0"/>
          <w:numId w:val="2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=6%,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?,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=1%,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=300 ml</m:t>
        </m:r>
      </m:oMath>
    </w:p>
    <w:p w14:paraId="58C121D7" w14:textId="043C1C23" w:rsidR="006D5A46" w:rsidRPr="004A22EB" w:rsidRDefault="006D5A46" w:rsidP="006D5A46">
      <w:pPr>
        <w:pStyle w:val="ListParagraph"/>
        <w:rPr>
          <w:rFonts w:eastAsiaTheme="minorEastAsia"/>
          <w:sz w:val="28"/>
          <w:szCs w:val="28"/>
        </w:rPr>
      </w:pPr>
    </w:p>
    <w:p w14:paraId="111014D4" w14:textId="37AAAE8F" w:rsidR="006D5A46" w:rsidRPr="004A22EB" w:rsidRDefault="006D5A46" w:rsidP="006D5A46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6×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=1×300</m:t>
          </m:r>
        </m:oMath>
      </m:oMathPara>
    </w:p>
    <w:p w14:paraId="29F764EA" w14:textId="77777777" w:rsidR="006D5A46" w:rsidRPr="004A22EB" w:rsidRDefault="006D5A46" w:rsidP="006D5A46">
      <w:pPr>
        <w:pStyle w:val="ListParagraph"/>
        <w:rPr>
          <w:rFonts w:eastAsiaTheme="minorEastAsia"/>
          <w:sz w:val="28"/>
          <w:szCs w:val="28"/>
        </w:rPr>
      </w:pPr>
    </w:p>
    <w:p w14:paraId="538A1E97" w14:textId="7F0417A1" w:rsidR="006D5A46" w:rsidRPr="004A22EB" w:rsidRDefault="009809A1" w:rsidP="006D5A46">
      <w:pPr>
        <w:pStyle w:val="ListParagrap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1×300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=50 ml</m:t>
          </m:r>
        </m:oMath>
      </m:oMathPara>
    </w:p>
    <w:p w14:paraId="5B0B6AC1" w14:textId="77777777" w:rsidR="006D5A46" w:rsidRPr="004A22EB" w:rsidRDefault="006D5A46" w:rsidP="006D5A46">
      <w:pPr>
        <w:pStyle w:val="ListParagraph"/>
        <w:rPr>
          <w:rFonts w:eastAsiaTheme="minorEastAsia"/>
          <w:sz w:val="28"/>
          <w:szCs w:val="28"/>
        </w:rPr>
      </w:pPr>
    </w:p>
    <w:p w14:paraId="6E5386F2" w14:textId="54FA5995" w:rsidR="006D5A46" w:rsidRPr="004A22EB" w:rsidRDefault="009809A1" w:rsidP="006D5A46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=4 M,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?,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=0.5 M,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=200 ml</m:t>
        </m:r>
      </m:oMath>
    </w:p>
    <w:p w14:paraId="234B8EA9" w14:textId="77777777" w:rsidR="006D5A46" w:rsidRPr="004A22EB" w:rsidRDefault="006D5A46" w:rsidP="006D5A46">
      <w:pPr>
        <w:pStyle w:val="ListParagraph"/>
        <w:rPr>
          <w:rFonts w:eastAsiaTheme="minorEastAsia"/>
          <w:sz w:val="28"/>
          <w:szCs w:val="28"/>
        </w:rPr>
      </w:pPr>
    </w:p>
    <w:p w14:paraId="0EA8BF60" w14:textId="2F5FB5C4" w:rsidR="006D5A46" w:rsidRPr="004A22EB" w:rsidRDefault="006D5A46" w:rsidP="006D5A46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4×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=0.5×200</m:t>
          </m:r>
        </m:oMath>
      </m:oMathPara>
    </w:p>
    <w:p w14:paraId="05CCFA7F" w14:textId="77777777" w:rsidR="006D5A46" w:rsidRPr="004A22EB" w:rsidRDefault="006D5A46" w:rsidP="006D5A46">
      <w:pPr>
        <w:pStyle w:val="ListParagraph"/>
        <w:rPr>
          <w:rFonts w:eastAsiaTheme="minorEastAsia"/>
          <w:sz w:val="28"/>
          <w:szCs w:val="28"/>
        </w:rPr>
      </w:pPr>
    </w:p>
    <w:p w14:paraId="7FBC361E" w14:textId="23B288E5" w:rsidR="006D5A46" w:rsidRPr="004A22EB" w:rsidRDefault="009809A1" w:rsidP="006D5A46">
      <w:pPr>
        <w:pStyle w:val="ListParagrap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0.5×200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=25 ml</m:t>
          </m:r>
        </m:oMath>
      </m:oMathPara>
    </w:p>
    <w:p w14:paraId="4BEBEAE4" w14:textId="0DCA6063" w:rsidR="006D5A46" w:rsidRPr="004A22EB" w:rsidRDefault="006D5A46" w:rsidP="006D5A46">
      <w:pPr>
        <w:rPr>
          <w:rFonts w:eastAsiaTheme="minorEastAsia"/>
          <w:sz w:val="28"/>
          <w:szCs w:val="28"/>
        </w:rPr>
      </w:pPr>
    </w:p>
    <w:p w14:paraId="64F418AA" w14:textId="0B410635" w:rsidR="006D5A46" w:rsidRPr="004A22EB" w:rsidRDefault="009809A1" w:rsidP="006D5A46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=3 M,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200 ml,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=?,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=200+400 ml=600 ml</m:t>
        </m:r>
      </m:oMath>
    </w:p>
    <w:p w14:paraId="03632407" w14:textId="77777777" w:rsidR="006D5A46" w:rsidRPr="004A22EB" w:rsidRDefault="006D5A46" w:rsidP="006D5A46">
      <w:pPr>
        <w:pStyle w:val="ListParagraph"/>
        <w:rPr>
          <w:rFonts w:eastAsiaTheme="minorEastAsia"/>
          <w:sz w:val="28"/>
          <w:szCs w:val="28"/>
        </w:rPr>
      </w:pPr>
    </w:p>
    <w:p w14:paraId="0D69D419" w14:textId="0D404029" w:rsidR="006D5A46" w:rsidRPr="004A22EB" w:rsidRDefault="00895022" w:rsidP="006D5A46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3×200=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×600</m:t>
          </m:r>
        </m:oMath>
      </m:oMathPara>
    </w:p>
    <w:p w14:paraId="2FFA755C" w14:textId="77777777" w:rsidR="006D5A46" w:rsidRPr="004A22EB" w:rsidRDefault="006D5A46" w:rsidP="006D5A46">
      <w:pPr>
        <w:pStyle w:val="ListParagraph"/>
        <w:rPr>
          <w:rFonts w:eastAsiaTheme="minorEastAsia"/>
          <w:sz w:val="28"/>
          <w:szCs w:val="28"/>
        </w:rPr>
      </w:pPr>
    </w:p>
    <w:p w14:paraId="36751FB1" w14:textId="0F39E6D0" w:rsidR="006D5A46" w:rsidRPr="004A22EB" w:rsidRDefault="009809A1" w:rsidP="006D5A46">
      <w:pPr>
        <w:pStyle w:val="ListParagrap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3×200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600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=1 M</m:t>
          </m:r>
        </m:oMath>
      </m:oMathPara>
    </w:p>
    <w:p w14:paraId="3B587189" w14:textId="4B08628B" w:rsidR="00895022" w:rsidRPr="004A22EB" w:rsidRDefault="00895022" w:rsidP="006D5A46">
      <w:pPr>
        <w:pStyle w:val="ListParagraph"/>
        <w:rPr>
          <w:rFonts w:eastAsiaTheme="minorEastAsia"/>
          <w:sz w:val="28"/>
          <w:szCs w:val="28"/>
        </w:rPr>
      </w:pPr>
    </w:p>
    <w:p w14:paraId="1BB95D2B" w14:textId="3137F8F6" w:rsidR="00895022" w:rsidRPr="004A22EB" w:rsidRDefault="00895022" w:rsidP="006D5A46">
      <w:pPr>
        <w:pStyle w:val="ListParagraph"/>
        <w:rPr>
          <w:rFonts w:eastAsiaTheme="minorEastAsia"/>
          <w:sz w:val="28"/>
          <w:szCs w:val="28"/>
        </w:rPr>
      </w:pPr>
    </w:p>
    <w:p w14:paraId="4B56D400" w14:textId="5D0FEDA6" w:rsidR="00895022" w:rsidRPr="004A22EB" w:rsidRDefault="00895022" w:rsidP="006D5A46">
      <w:pPr>
        <w:pStyle w:val="ListParagraph"/>
        <w:rPr>
          <w:rFonts w:eastAsiaTheme="minorEastAsia"/>
          <w:sz w:val="28"/>
          <w:szCs w:val="28"/>
        </w:rPr>
      </w:pPr>
    </w:p>
    <w:p w14:paraId="471CD77D" w14:textId="3883BC9D" w:rsidR="00895022" w:rsidRPr="004A22EB" w:rsidRDefault="00895022" w:rsidP="006D5A46">
      <w:pPr>
        <w:pStyle w:val="ListParagraph"/>
        <w:rPr>
          <w:rFonts w:eastAsiaTheme="minorEastAsia"/>
          <w:sz w:val="28"/>
          <w:szCs w:val="28"/>
        </w:rPr>
      </w:pPr>
    </w:p>
    <w:p w14:paraId="30E7A396" w14:textId="77777777" w:rsidR="00895022" w:rsidRPr="004A22EB" w:rsidRDefault="00895022" w:rsidP="006D5A46">
      <w:pPr>
        <w:pStyle w:val="ListParagraph"/>
        <w:rPr>
          <w:rFonts w:eastAsiaTheme="minorEastAsia"/>
          <w:sz w:val="28"/>
          <w:szCs w:val="28"/>
        </w:rPr>
      </w:pPr>
    </w:p>
    <w:p w14:paraId="613BD6F7" w14:textId="42D1FA77" w:rsidR="00895022" w:rsidRPr="004A22EB" w:rsidRDefault="009809A1" w:rsidP="00895022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=3 %,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500 ml,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=?,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=500+1000 ml=1500 ml</m:t>
        </m:r>
      </m:oMath>
    </w:p>
    <w:p w14:paraId="4FB2B951" w14:textId="77777777" w:rsidR="00895022" w:rsidRPr="004A22EB" w:rsidRDefault="00895022" w:rsidP="00895022">
      <w:pPr>
        <w:pStyle w:val="ListParagraph"/>
        <w:rPr>
          <w:rFonts w:eastAsiaTheme="minorEastAsia"/>
          <w:sz w:val="28"/>
          <w:szCs w:val="28"/>
        </w:rPr>
      </w:pPr>
    </w:p>
    <w:p w14:paraId="167C2E5F" w14:textId="12987ED4" w:rsidR="00895022" w:rsidRPr="004A22EB" w:rsidRDefault="00895022" w:rsidP="00895022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3×500=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×1500</m:t>
          </m:r>
        </m:oMath>
      </m:oMathPara>
    </w:p>
    <w:p w14:paraId="350BB31A" w14:textId="77777777" w:rsidR="00895022" w:rsidRPr="004A22EB" w:rsidRDefault="00895022" w:rsidP="00895022">
      <w:pPr>
        <w:pStyle w:val="ListParagraph"/>
        <w:rPr>
          <w:rFonts w:eastAsiaTheme="minorEastAsia"/>
          <w:sz w:val="28"/>
          <w:szCs w:val="28"/>
        </w:rPr>
      </w:pPr>
    </w:p>
    <w:p w14:paraId="1CE2B5F4" w14:textId="7F920B44" w:rsidR="00895022" w:rsidRPr="004A22EB" w:rsidRDefault="009809A1" w:rsidP="00895022">
      <w:pPr>
        <w:pStyle w:val="ListParagrap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3×500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1500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=1 M</m:t>
          </m:r>
        </m:oMath>
      </m:oMathPara>
    </w:p>
    <w:p w14:paraId="20C72E1C" w14:textId="77777777" w:rsidR="00895022" w:rsidRPr="004A22EB" w:rsidRDefault="00895022" w:rsidP="00895022">
      <w:pPr>
        <w:pStyle w:val="ListParagraph"/>
        <w:rPr>
          <w:rFonts w:eastAsiaTheme="minorEastAsia"/>
          <w:sz w:val="28"/>
          <w:szCs w:val="28"/>
        </w:rPr>
      </w:pPr>
    </w:p>
    <w:p w14:paraId="382F751A" w14:textId="33F16308" w:rsidR="00895022" w:rsidRPr="004A22EB" w:rsidRDefault="009809A1" w:rsidP="00895022">
      <w:pPr>
        <w:pStyle w:val="ListParagraph"/>
        <w:numPr>
          <w:ilvl w:val="0"/>
          <w:numId w:val="2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=12 M,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 ?,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=1 M 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=3000 ml</m:t>
        </m:r>
      </m:oMath>
    </w:p>
    <w:p w14:paraId="0FAC3D71" w14:textId="77777777" w:rsidR="00895022" w:rsidRPr="004A22EB" w:rsidRDefault="00895022" w:rsidP="00895022">
      <w:pPr>
        <w:pStyle w:val="ListParagraph"/>
        <w:rPr>
          <w:rFonts w:eastAsiaTheme="minorEastAsia"/>
          <w:sz w:val="28"/>
          <w:szCs w:val="28"/>
        </w:rPr>
      </w:pPr>
    </w:p>
    <w:p w14:paraId="5DBDC71B" w14:textId="64E0E36B" w:rsidR="00895022" w:rsidRPr="004A22EB" w:rsidRDefault="00895022" w:rsidP="00895022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12×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=1×3</m:t>
          </m:r>
        </m:oMath>
      </m:oMathPara>
    </w:p>
    <w:p w14:paraId="548C3358" w14:textId="77777777" w:rsidR="00895022" w:rsidRPr="004A22EB" w:rsidRDefault="00895022" w:rsidP="00895022">
      <w:pPr>
        <w:pStyle w:val="ListParagraph"/>
        <w:rPr>
          <w:rFonts w:eastAsiaTheme="minorEastAsia"/>
          <w:sz w:val="28"/>
          <w:szCs w:val="28"/>
        </w:rPr>
      </w:pPr>
    </w:p>
    <w:p w14:paraId="219A9D53" w14:textId="342C05C4" w:rsidR="00895022" w:rsidRPr="004A22EB" w:rsidRDefault="009809A1" w:rsidP="00895022">
      <w:pPr>
        <w:pStyle w:val="ListParagrap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1×3000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3000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1000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=250 ml</m:t>
          </m:r>
        </m:oMath>
      </m:oMathPara>
    </w:p>
    <w:p w14:paraId="27E07FD9" w14:textId="3572665B" w:rsidR="006D5A46" w:rsidRPr="004A22EB" w:rsidRDefault="006D5A46" w:rsidP="00895022">
      <w:pPr>
        <w:pStyle w:val="ListParagraph"/>
        <w:rPr>
          <w:rFonts w:eastAsiaTheme="minorEastAsia"/>
          <w:sz w:val="28"/>
          <w:szCs w:val="28"/>
        </w:rPr>
      </w:pPr>
    </w:p>
    <w:p w14:paraId="694C4E2B" w14:textId="77777777" w:rsidR="006D5A46" w:rsidRPr="004A22EB" w:rsidRDefault="006D5A46" w:rsidP="006D5A46">
      <w:pPr>
        <w:pStyle w:val="ListParagraph"/>
        <w:rPr>
          <w:rFonts w:eastAsiaTheme="minorEastAsia"/>
          <w:sz w:val="28"/>
          <w:szCs w:val="28"/>
        </w:rPr>
      </w:pPr>
    </w:p>
    <w:sectPr w:rsidR="006D5A46" w:rsidRPr="004A22EB" w:rsidSect="00E7284E">
      <w:footerReference w:type="default" r:id="rId11"/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31708" w14:textId="77777777" w:rsidR="009809A1" w:rsidRDefault="009809A1" w:rsidP="00E7284E">
      <w:pPr>
        <w:spacing w:after="0" w:line="240" w:lineRule="auto"/>
      </w:pPr>
      <w:r>
        <w:separator/>
      </w:r>
    </w:p>
  </w:endnote>
  <w:endnote w:type="continuationSeparator" w:id="0">
    <w:p w14:paraId="4EA8C87A" w14:textId="77777777" w:rsidR="009809A1" w:rsidRDefault="009809A1" w:rsidP="00E728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53C9A" w14:textId="77777777" w:rsidR="00E7284E" w:rsidRDefault="00E7284E">
    <w:pPr>
      <w:pStyle w:val="Footer"/>
    </w:pPr>
    <w:r>
      <w:t>Email: ask.let@uea.ac.uk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0EC36" w14:textId="77777777" w:rsidR="009809A1" w:rsidRDefault="009809A1" w:rsidP="00E7284E">
      <w:pPr>
        <w:spacing w:after="0" w:line="240" w:lineRule="auto"/>
      </w:pPr>
      <w:r>
        <w:separator/>
      </w:r>
    </w:p>
  </w:footnote>
  <w:footnote w:type="continuationSeparator" w:id="0">
    <w:p w14:paraId="634ED1B2" w14:textId="77777777" w:rsidR="009809A1" w:rsidRDefault="009809A1" w:rsidP="00E728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60D23"/>
    <w:multiLevelType w:val="hybridMultilevel"/>
    <w:tmpl w:val="542C75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12085"/>
    <w:multiLevelType w:val="hybridMultilevel"/>
    <w:tmpl w:val="5BFC6232"/>
    <w:lvl w:ilvl="0" w:tplc="6270010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1C5"/>
    <w:rsid w:val="002D034B"/>
    <w:rsid w:val="003961C5"/>
    <w:rsid w:val="004A22EB"/>
    <w:rsid w:val="006D5A46"/>
    <w:rsid w:val="00895022"/>
    <w:rsid w:val="009809A1"/>
    <w:rsid w:val="00A266AD"/>
    <w:rsid w:val="00A9355A"/>
    <w:rsid w:val="00AD733E"/>
    <w:rsid w:val="00E7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A43BBF"/>
  <w15:chartTrackingRefBased/>
  <w15:docId w15:val="{E245A947-7BC7-4FF0-B155-3A7C1821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8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5A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28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84E"/>
  </w:style>
  <w:style w:type="paragraph" w:styleId="Footer">
    <w:name w:val="footer"/>
    <w:basedOn w:val="Normal"/>
    <w:link w:val="FooterChar"/>
    <w:uiPriority w:val="99"/>
    <w:unhideWhenUsed/>
    <w:rsid w:val="00E728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84E"/>
  </w:style>
  <w:style w:type="character" w:customStyle="1" w:styleId="Heading1Char">
    <w:name w:val="Heading 1 Char"/>
    <w:basedOn w:val="DefaultParagraphFont"/>
    <w:link w:val="Heading1"/>
    <w:uiPriority w:val="9"/>
    <w:rsid w:val="00E72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961C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3961C5"/>
    <w:rPr>
      <w:color w:val="808080"/>
    </w:rPr>
  </w:style>
  <w:style w:type="paragraph" w:styleId="ListParagraph">
    <w:name w:val="List Paragraph"/>
    <w:basedOn w:val="Normal"/>
    <w:uiPriority w:val="34"/>
    <w:qFormat/>
    <w:rsid w:val="003961C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D5A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q19fvu\OneDrive%20-%20University%20of%20East%20Anglia\Workshops\LE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86c71fa-6862-4526-b774-d8add1c96eee">
      <UserInfo>
        <DisplayName>Hannah Parfitt (BIO - Student)</DisplayName>
        <AccountId>45</AccountId>
        <AccountType/>
      </UserInfo>
      <UserInfo>
        <DisplayName>Phillip Roberts (STS - Staff)</DisplayName>
        <AccountId>9</AccountId>
        <AccountType/>
      </UserInfo>
    </SharedWithUsers>
    <lcf76f155ced4ddcb4097134ff3c332f xmlns="34cc328e-f486-4d73-9163-9d26e8cf8d6e">
      <Terms xmlns="http://schemas.microsoft.com/office/infopath/2007/PartnerControls"/>
    </lcf76f155ced4ddcb4097134ff3c332f>
    <TaxCatchAll xmlns="686c71fa-6862-4526-b774-d8add1c96ee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F3779B66BC3F4DAB5120B5380EDEF8" ma:contentTypeVersion="17" ma:contentTypeDescription="Create a new document." ma:contentTypeScope="" ma:versionID="ca65e34b16917b7c753d2532f86cce4d">
  <xsd:schema xmlns:xsd="http://www.w3.org/2001/XMLSchema" xmlns:xs="http://www.w3.org/2001/XMLSchema" xmlns:p="http://schemas.microsoft.com/office/2006/metadata/properties" xmlns:ns2="34cc328e-f486-4d73-9163-9d26e8cf8d6e" xmlns:ns3="686c71fa-6862-4526-b774-d8add1c96eee" targetNamespace="http://schemas.microsoft.com/office/2006/metadata/properties" ma:root="true" ma:fieldsID="9b4950a60eb2ceb17ee5729dc772ac46" ns2:_="" ns3:_="">
    <xsd:import namespace="34cc328e-f486-4d73-9163-9d26e8cf8d6e"/>
    <xsd:import namespace="686c71fa-6862-4526-b774-d8add1c96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c328e-f486-4d73-9163-9d26e8cf8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527b111-6301-4708-b04d-ee8721e22c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c71fa-6862-4526-b774-d8add1c96e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df30f02-129b-4a62-8c40-f2d44661747b}" ma:internalName="TaxCatchAll" ma:showField="CatchAllData" ma:web="686c71fa-6862-4526-b774-d8add1c96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4BD14A-9FA1-474D-94C4-1ED8FECE2846}">
  <ds:schemaRefs>
    <ds:schemaRef ds:uri="http://schemas.microsoft.com/office/2006/metadata/properties"/>
    <ds:schemaRef ds:uri="http://schemas.microsoft.com/office/infopath/2007/PartnerControls"/>
    <ds:schemaRef ds:uri="686c71fa-6862-4526-b774-d8add1c96eee"/>
    <ds:schemaRef ds:uri="34cc328e-f486-4d73-9163-9d26e8cf8d6e"/>
  </ds:schemaRefs>
</ds:datastoreItem>
</file>

<file path=customXml/itemProps2.xml><?xml version="1.0" encoding="utf-8"?>
<ds:datastoreItem xmlns:ds="http://schemas.openxmlformats.org/officeDocument/2006/customXml" ds:itemID="{8CDB4AC8-D067-40C9-93E8-20612B8131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7D85FA-0A3E-4DB0-AC44-1EE57C902C3F}"/>
</file>

<file path=docProps/app.xml><?xml version="1.0" encoding="utf-8"?>
<Properties xmlns="http://schemas.openxmlformats.org/officeDocument/2006/extended-properties" xmlns:vt="http://schemas.openxmlformats.org/officeDocument/2006/docPropsVTypes">
  <Template>LET</Template>
  <TotalTime>29</TotalTime>
  <Pages>2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East Anglia</Company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Roberts (STS - Staff)</dc:creator>
  <cp:keywords/>
  <dc:description/>
  <cp:lastModifiedBy>Phillip Roberts (STS - Staff)</cp:lastModifiedBy>
  <cp:revision>2</cp:revision>
  <dcterms:created xsi:type="dcterms:W3CDTF">2021-09-02T10:49:00Z</dcterms:created>
  <dcterms:modified xsi:type="dcterms:W3CDTF">2022-05-06T11:36:00Z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0x01010069F3779B66BC3F4DAB5120B5380EDEF8</vt:lpwstr>
  </property>
  <property fmtid="{D5CDD505-2E9C-101B-9397-08002B2CF9AE}" pid="3" name="MediaServiceImageTags">
    <vt:lpwstr/>
  </property>
</Properties>
</file>